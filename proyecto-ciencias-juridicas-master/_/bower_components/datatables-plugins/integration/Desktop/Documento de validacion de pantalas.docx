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92C14D" w14:textId="77777777" w:rsidR="00F62E0C" w:rsidRDefault="00367FDA">
      <w:r>
        <w:rPr>
          <w:noProof/>
          <w:sz w:val="32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73142520" wp14:editId="66E140CC">
            <wp:simplePos x="0" y="0"/>
            <wp:positionH relativeFrom="column">
              <wp:posOffset>4457700</wp:posOffset>
            </wp:positionH>
            <wp:positionV relativeFrom="paragraph">
              <wp:posOffset>-457200</wp:posOffset>
            </wp:positionV>
            <wp:extent cx="1943100" cy="821690"/>
            <wp:effectExtent l="0" t="0" r="1270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-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A7FBBD5" wp14:editId="4155BF88">
                <wp:simplePos x="0" y="0"/>
                <wp:positionH relativeFrom="margin">
                  <wp:posOffset>-685800</wp:posOffset>
                </wp:positionH>
                <wp:positionV relativeFrom="paragraph">
                  <wp:posOffset>-457200</wp:posOffset>
                </wp:positionV>
                <wp:extent cx="5112385" cy="945515"/>
                <wp:effectExtent l="0" t="0" r="0" b="0"/>
                <wp:wrapNone/>
                <wp:docPr id="3" name="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2385" cy="945515"/>
                          <a:chOff x="0" y="0"/>
                          <a:chExt cx="5484648" cy="945931"/>
                        </a:xfrm>
                      </wpg:grpSpPr>
                      <pic:pic xmlns:pic="http://schemas.openxmlformats.org/drawingml/2006/picture">
                        <pic:nvPicPr>
                          <pic:cNvPr id="2" name="0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896"/>
                          <a:stretch/>
                        </pic:blipFill>
                        <pic:spPr bwMode="auto">
                          <a:xfrm>
                            <a:off x="0" y="0"/>
                            <a:ext cx="646386" cy="94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13103" y="114350"/>
                            <a:ext cx="4871545" cy="7846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62FF1F" w14:textId="77777777" w:rsidR="00F2162E" w:rsidRPr="00C774E2" w:rsidRDefault="00F2162E" w:rsidP="0025689E">
                              <w:pPr>
                                <w:spacing w:after="0"/>
                                <w:rPr>
                                  <w:b/>
                                  <w:color w:val="002042"/>
                                  <w:sz w:val="36"/>
                                </w:rPr>
                              </w:pPr>
                              <w:r w:rsidRPr="00C774E2">
                                <w:rPr>
                                  <w:b/>
                                  <w:color w:val="002042"/>
                                  <w:sz w:val="36"/>
                                </w:rPr>
                                <w:t>Universidad Nacional Autónoma de Honduras</w:t>
                              </w:r>
                            </w:p>
                            <w:p w14:paraId="17E23968" w14:textId="77777777" w:rsidR="00F2162E" w:rsidRPr="006D49C2" w:rsidRDefault="00F2162E" w:rsidP="006D49C2">
                              <w:pPr>
                                <w:spacing w:after="0"/>
                                <w:rPr>
                                  <w:b/>
                                  <w:color w:val="002042"/>
                                  <w:sz w:val="32"/>
                                </w:rPr>
                              </w:pPr>
                              <w:r w:rsidRPr="00C774E2">
                                <w:rPr>
                                  <w:b/>
                                  <w:color w:val="002042"/>
                                  <w:sz w:val="32"/>
                                </w:rPr>
                                <w:t>Facultad de Ingeniería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3 Grupo" o:spid="_x0000_s1026" style="position:absolute;margin-left:-53.95pt;margin-top:-35.95pt;width:402.55pt;height:74.45pt;z-index:251663360;mso-position-horizontal-relative:margin;mso-width-relative:margin" coordsize="5484648,94593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0 Imagen" o:spid="_x0000_s1027" type="#_x0000_t75" style="position:absolute;width:646386;height:94593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NP&#10;kSfCAAAA2gAAAA8AAABkcnMvZG93bnJldi54bWxEj81qwzAQhO+FvIPYQG+1XEOT4EYJoVDSnpof&#10;576xtpaptTKW4thvXwUCOQ4z8w2zXA+2ET11vnas4DVJQRCXTtdcKSiOny8LED4ga2wck4KRPKxX&#10;k6cl5tpdeU/9IVQiQtjnqMCE0OZS+tKQRZ+4ljh6v66zGKLsKqk7vEa4bWSWpjNpsea4YLClD0Pl&#10;3+FiFXy/hdnoz+lubnbb02ZPP1iMUqnn6bB5BxFoCI/wvf2lFWRwuxJvgFz9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jT5EnwgAAANoAAAAPAAAAAAAAAAAAAAAAAJwCAABk&#10;cnMvZG93bnJldi54bWxQSwUGAAAAAAQABAD3AAAAiwMAAAAA&#10;">
                  <v:imagedata r:id="rId11" o:title="" cropright="41220f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Cuadro de texto 2" o:spid="_x0000_s1028" type="#_x0000_t202" style="position:absolute;left:613103;top:114350;width:4871545;height:78468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sbmExQAA&#10;ANwAAAAPAAAAZHJzL2Rvd25yZXYueG1sRI/dasJAFITvhb7Dcgq9kbqxtkaja2iFltzG+gDH7DEJ&#10;Zs+G7Jqft+8WCr0cZuYbZp+OphE9da62rGC5iEAQF1bXXCo4f38+b0A4j6yxsUwKJnKQHh5me0y0&#10;HTin/uRLESDsElRQed8mUrqiIoNuYVvi4F1tZ9AH2ZVSdzgEuGnkSxStpcGaw0KFLR0rKm6nu1Fw&#10;zYb523a4fPlznL+uP7COL3ZS6ulxfN+B8DT6//BfO9MKVlEMv2fCEZCH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2xuYTFAAAA3AAAAA8AAAAAAAAAAAAAAAAAlwIAAGRycy9k&#10;b3ducmV2LnhtbFBLBQYAAAAABAAEAPUAAACJAwAAAAA=&#10;" stroked="f">
                  <v:textbox>
                    <w:txbxContent>
                      <w:p w14:paraId="5362FF1F" w14:textId="77777777" w:rsidR="00F2162E" w:rsidRPr="00C774E2" w:rsidRDefault="00F2162E" w:rsidP="0025689E">
                        <w:pPr>
                          <w:spacing w:after="0"/>
                          <w:rPr>
                            <w:b/>
                            <w:color w:val="002042"/>
                            <w:sz w:val="36"/>
                          </w:rPr>
                        </w:pPr>
                        <w:r w:rsidRPr="00C774E2">
                          <w:rPr>
                            <w:b/>
                            <w:color w:val="002042"/>
                            <w:sz w:val="36"/>
                          </w:rPr>
                          <w:t>Universidad Nacional Autónoma de Honduras</w:t>
                        </w:r>
                      </w:p>
                      <w:p w14:paraId="17E23968" w14:textId="77777777" w:rsidR="00F2162E" w:rsidRPr="006D49C2" w:rsidRDefault="00F2162E" w:rsidP="006D49C2">
                        <w:pPr>
                          <w:spacing w:after="0"/>
                          <w:rPr>
                            <w:b/>
                            <w:color w:val="002042"/>
                            <w:sz w:val="32"/>
                          </w:rPr>
                        </w:pPr>
                        <w:r w:rsidRPr="00C774E2">
                          <w:rPr>
                            <w:b/>
                            <w:color w:val="002042"/>
                            <w:sz w:val="32"/>
                          </w:rPr>
                          <w:t>Facultad de Ingeniería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C0E8516" w14:textId="77777777" w:rsidR="00F62E0C" w:rsidRDefault="00F62E0C" w:rsidP="00F62E0C"/>
    <w:p w14:paraId="441455DD" w14:textId="77777777" w:rsidR="00A15FC4" w:rsidRPr="00F62E0C" w:rsidRDefault="00A15FC4" w:rsidP="00A15FC4">
      <w:pPr>
        <w:spacing w:after="0"/>
      </w:pPr>
    </w:p>
    <w:p w14:paraId="5B2ED3F4" w14:textId="77777777" w:rsidR="00A15FC4" w:rsidRPr="00A15FC4" w:rsidRDefault="00A15FC4" w:rsidP="00A15FC4">
      <w:pPr>
        <w:pStyle w:val="Ttulo2"/>
        <w:jc w:val="center"/>
        <w:rPr>
          <w:sz w:val="32"/>
        </w:rPr>
      </w:pPr>
    </w:p>
    <w:p w14:paraId="2E861B39" w14:textId="77777777" w:rsidR="00F62E0C" w:rsidRPr="00A15FC4" w:rsidRDefault="00F62E0C" w:rsidP="00A15FC4">
      <w:pPr>
        <w:spacing w:after="0"/>
        <w:jc w:val="center"/>
        <w:rPr>
          <w:color w:val="000000" w:themeColor="text1"/>
          <w:sz w:val="36"/>
        </w:rPr>
      </w:pPr>
    </w:p>
    <w:p w14:paraId="69CF1C8A" w14:textId="77777777" w:rsidR="00F62E0C" w:rsidRPr="00F62E0C" w:rsidRDefault="00F62E0C" w:rsidP="00F62E0C"/>
    <w:p w14:paraId="4986DB3C" w14:textId="77777777" w:rsidR="00A13CB9" w:rsidRDefault="00A13CB9" w:rsidP="00F62E0C">
      <w:r>
        <w:rPr>
          <w:noProof/>
          <w:color w:val="004DA2"/>
          <w:lang w:val="es-ES" w:eastAsia="es-ES"/>
        </w:rPr>
        <w:drawing>
          <wp:anchor distT="0" distB="0" distL="114300" distR="114300" simplePos="0" relativeHeight="251661312" behindDoc="1" locked="0" layoutInCell="1" allowOverlap="1" wp14:anchorId="11A1A67E" wp14:editId="017CDA56">
            <wp:simplePos x="0" y="0"/>
            <wp:positionH relativeFrom="column">
              <wp:posOffset>2921048</wp:posOffset>
            </wp:positionH>
            <wp:positionV relativeFrom="paragraph">
              <wp:posOffset>168275</wp:posOffset>
            </wp:positionV>
            <wp:extent cx="4053205" cy="4456430"/>
            <wp:effectExtent l="0" t="0" r="4445" b="127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cem Aspicio Gri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232131432"/>
        <w:lock w:val="contentLocked"/>
        <w:placeholder>
          <w:docPart w:val="ACB452A6C62DB24E94D6A5B23C6B743C"/>
        </w:placeholder>
        <w:group/>
      </w:sdtPr>
      <w:sdtEndPr>
        <w:rPr>
          <w:sz w:val="28"/>
        </w:rPr>
      </w:sdtEndPr>
      <w:sdtContent>
        <w:p w14:paraId="5595655C" w14:textId="77777777" w:rsidR="00960937" w:rsidRDefault="00960937" w:rsidP="00960937">
          <w:pPr>
            <w:tabs>
              <w:tab w:val="left" w:pos="3302"/>
            </w:tabs>
          </w:pPr>
          <w:r>
            <w:tab/>
          </w:r>
        </w:p>
        <w:sdt>
          <w:sdtPr>
            <w:rPr>
              <w:color w:val="002042"/>
              <w:sz w:val="72"/>
            </w:rPr>
            <w:id w:val="-1554461015"/>
            <w:placeholder>
              <w:docPart w:val="DD6BD62703FE084AB1A049F5E0303E2A"/>
            </w:placeholder>
          </w:sdtPr>
          <w:sdtEndPr>
            <w:rPr>
              <w:sz w:val="52"/>
            </w:rPr>
          </w:sdtEndPr>
          <w:sdtContent>
            <w:p w14:paraId="5F5E6F15" w14:textId="77777777" w:rsidR="00960937" w:rsidRPr="006D49C2" w:rsidRDefault="006D49C2" w:rsidP="00960937">
              <w:pPr>
                <w:rPr>
                  <w:color w:val="002042"/>
                  <w:sz w:val="72"/>
                </w:rPr>
              </w:pPr>
              <w:r>
                <w:rPr>
                  <w:color w:val="002042"/>
                  <w:sz w:val="72"/>
                </w:rPr>
                <w:t xml:space="preserve">Validación de pantallas </w:t>
              </w:r>
            </w:p>
          </w:sdtContent>
        </w:sdt>
        <w:sdt>
          <w:sdtPr>
            <w:rPr>
              <w:b/>
              <w:i/>
              <w:color w:val="004DA2"/>
              <w:sz w:val="32"/>
            </w:rPr>
            <w:id w:val="1167905245"/>
            <w:placeholder>
              <w:docPart w:val="ACB452A6C62DB24E94D6A5B23C6B743C"/>
            </w:placeholder>
          </w:sdtPr>
          <w:sdtEndPr>
            <w:rPr>
              <w:b w:val="0"/>
              <w:i w:val="0"/>
              <w:sz w:val="22"/>
            </w:rPr>
          </w:sdtEndPr>
          <w:sdtContent>
            <w:p w14:paraId="44D871B7" w14:textId="77777777" w:rsidR="00F2162E" w:rsidRDefault="006D49C2" w:rsidP="00960937">
              <w:pPr>
                <w:rPr>
                  <w:b/>
                  <w:i/>
                  <w:color w:val="004DA2"/>
                  <w:sz w:val="32"/>
                </w:rPr>
              </w:pPr>
              <w:r>
                <w:rPr>
                  <w:b/>
                  <w:i/>
                  <w:color w:val="004DA2"/>
                  <w:sz w:val="32"/>
                </w:rPr>
                <w:t>Sistema de</w:t>
              </w:r>
              <w:r w:rsidR="00DF576A">
                <w:rPr>
                  <w:b/>
                  <w:i/>
                  <w:color w:val="004DA2"/>
                  <w:sz w:val="32"/>
                </w:rPr>
                <w:t xml:space="preserve"> facultad de</w:t>
              </w:r>
              <w:r>
                <w:rPr>
                  <w:b/>
                  <w:i/>
                  <w:color w:val="004DA2"/>
                  <w:sz w:val="32"/>
                </w:rPr>
                <w:t xml:space="preserve"> ciencias jurídicas, Modulo Sercretaria Académica y Carga Académica</w:t>
              </w:r>
            </w:p>
            <w:p w14:paraId="3E8F4156" w14:textId="77777777" w:rsidR="00F2162E" w:rsidRDefault="00F2162E" w:rsidP="00960937">
              <w:pPr>
                <w:rPr>
                  <w:b/>
                  <w:i/>
                  <w:color w:val="004DA2"/>
                  <w:sz w:val="32"/>
                </w:rPr>
              </w:pPr>
              <w:r>
                <w:rPr>
                  <w:b/>
                  <w:i/>
                  <w:color w:val="004DA2"/>
                  <w:sz w:val="32"/>
                </w:rPr>
                <w:t>Documento Validado por:</w:t>
              </w:r>
            </w:p>
            <w:p w14:paraId="18CA6180" w14:textId="77777777" w:rsidR="00960937" w:rsidRPr="006D49C2" w:rsidRDefault="00F2162E" w:rsidP="00960937">
              <w:pPr>
                <w:rPr>
                  <w:b/>
                  <w:i/>
                  <w:color w:val="004DA2"/>
                  <w:sz w:val="32"/>
                </w:rPr>
              </w:pPr>
              <w:r>
                <w:rPr>
                  <w:b/>
                  <w:i/>
                  <w:color w:val="004DA2"/>
                  <w:sz w:val="32"/>
                </w:rPr>
                <w:t>__________________________________________</w:t>
              </w:r>
            </w:p>
          </w:sdtContent>
        </w:sdt>
        <w:p w14:paraId="270B3C80" w14:textId="77777777" w:rsidR="00960937" w:rsidRDefault="00960937" w:rsidP="00960937">
          <w:pPr>
            <w:rPr>
              <w:color w:val="004DA2"/>
            </w:rPr>
          </w:pPr>
        </w:p>
        <w:p w14:paraId="751CBB89" w14:textId="77777777" w:rsidR="00960937" w:rsidRDefault="00960937" w:rsidP="00960937">
          <w:pPr>
            <w:rPr>
              <w:color w:val="004DA2"/>
            </w:rPr>
          </w:pPr>
        </w:p>
        <w:p w14:paraId="6A536A15" w14:textId="77777777" w:rsidR="00960937" w:rsidRDefault="00960937" w:rsidP="00960937">
          <w:pPr>
            <w:rPr>
              <w:color w:val="004DA2"/>
            </w:rPr>
          </w:pPr>
        </w:p>
        <w:p w14:paraId="1D199673" w14:textId="77777777" w:rsidR="00960937" w:rsidRDefault="00960937" w:rsidP="00960937">
          <w:pPr>
            <w:rPr>
              <w:color w:val="004DA2"/>
            </w:rPr>
          </w:pPr>
        </w:p>
        <w:sdt>
          <w:sdtPr>
            <w:rPr>
              <w:b/>
              <w:color w:val="004DA2"/>
            </w:rPr>
            <w:id w:val="257874390"/>
            <w:placeholder>
              <w:docPart w:val="ACB452A6C62DB24E94D6A5B23C6B743C"/>
            </w:placeholder>
          </w:sdtPr>
          <w:sdtEndPr>
            <w:rPr>
              <w:color w:val="002042"/>
              <w:sz w:val="36"/>
            </w:rPr>
          </w:sdtEndPr>
          <w:sdtContent>
            <w:p w14:paraId="79AD860D" w14:textId="77777777" w:rsidR="00960937" w:rsidRPr="00F2162E" w:rsidRDefault="006D49C2" w:rsidP="00960937">
              <w:pPr>
                <w:rPr>
                  <w:b/>
                  <w:color w:val="004DA2"/>
                </w:rPr>
              </w:pPr>
              <w:r>
                <w:rPr>
                  <w:b/>
                  <w:color w:val="004DA2"/>
                </w:rPr>
                <w:t>Presentado Por:</w:t>
              </w:r>
            </w:p>
          </w:sdtContent>
        </w:sdt>
        <w:sdt>
          <w:sdtPr>
            <w:rPr>
              <w:color w:val="004DA2"/>
              <w:sz w:val="28"/>
            </w:rPr>
            <w:id w:val="1328096395"/>
            <w:placeholder>
              <w:docPart w:val="ACB452A6C62DB24E94D6A5B23C6B743C"/>
            </w:placeholder>
          </w:sdtPr>
          <w:sdtContent>
            <w:p w14:paraId="10FC9D7B" w14:textId="77777777" w:rsidR="00960937" w:rsidRDefault="006D49C2" w:rsidP="00960937">
              <w:pPr>
                <w:rPr>
                  <w:color w:val="004DA2"/>
                  <w:sz w:val="28"/>
                </w:rPr>
              </w:pPr>
              <w:r>
                <w:rPr>
                  <w:color w:val="004DA2"/>
                  <w:sz w:val="28"/>
                </w:rPr>
                <w:t>Equipo de desarrollo, industria del software II periodo del 2015</w:t>
              </w:r>
            </w:p>
          </w:sdtContent>
        </w:sdt>
        <w:p w14:paraId="46323BCB" w14:textId="77777777" w:rsidR="00960937" w:rsidRDefault="00960937" w:rsidP="00960937">
          <w:pPr>
            <w:rPr>
              <w:sz w:val="28"/>
            </w:rPr>
          </w:pPr>
        </w:p>
        <w:p w14:paraId="102CB8DC" w14:textId="77777777" w:rsidR="00960937" w:rsidRPr="00DC5F38" w:rsidRDefault="00960937" w:rsidP="00960937">
          <w:pPr>
            <w:rPr>
              <w:sz w:val="28"/>
            </w:rPr>
          </w:pPr>
        </w:p>
        <w:p w14:paraId="1EBC88CB" w14:textId="77777777" w:rsidR="00960937" w:rsidRPr="00DC5F38" w:rsidRDefault="00960937" w:rsidP="00960937">
          <w:pPr>
            <w:rPr>
              <w:sz w:val="28"/>
            </w:rPr>
          </w:pPr>
        </w:p>
        <w:sdt>
          <w:sdtPr>
            <w:rPr>
              <w:b/>
              <w:color w:val="002042"/>
              <w:sz w:val="32"/>
            </w:rPr>
            <w:id w:val="1572931699"/>
            <w:placeholder>
              <w:docPart w:val="9D383C0B02D3C54C9A93B04E3F246AE5"/>
            </w:placeholder>
          </w:sdtPr>
          <w:sdtEndPr>
            <w:rPr>
              <w:b w:val="0"/>
              <w:color w:val="auto"/>
              <w:sz w:val="28"/>
            </w:rPr>
          </w:sdtEndPr>
          <w:sdtContent>
            <w:p w14:paraId="41D8A86A" w14:textId="77777777" w:rsidR="00960937" w:rsidRPr="00CE5FDC" w:rsidRDefault="00960937" w:rsidP="00CE5FDC">
              <w:pPr>
                <w:tabs>
                  <w:tab w:val="left" w:pos="3245"/>
                </w:tabs>
                <w:jc w:val="center"/>
                <w:rPr>
                  <w:b/>
                  <w:color w:val="002042"/>
                  <w:sz w:val="32"/>
                </w:rPr>
                <w:sectPr w:rsidR="00960937" w:rsidRPr="00CE5FDC">
                  <w:footerReference w:type="default" r:id="rId13"/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 w:rsidRPr="00DC5F38">
                <w:rPr>
                  <w:b/>
                  <w:color w:val="002042"/>
                  <w:sz w:val="32"/>
                </w:rPr>
                <w:t>Ciudad Universitaria “José Trinidad Reyes”</w:t>
              </w:r>
              <w:r w:rsidR="00935A12">
                <w:rPr>
                  <w:b/>
                  <w:color w:val="002042"/>
                  <w:sz w:val="32"/>
                </w:rPr>
                <w:t>,</w:t>
              </w:r>
              <w:r w:rsidR="006D49C2">
                <w:rPr>
                  <w:b/>
                  <w:color w:val="002042"/>
                  <w:sz w:val="32"/>
                </w:rPr>
                <w:t>2</w:t>
              </w:r>
              <w:r w:rsidR="00935A12">
                <w:rPr>
                  <w:b/>
                  <w:color w:val="002042"/>
                  <w:sz w:val="32"/>
                </w:rPr>
                <w:t xml:space="preserve"> </w:t>
              </w:r>
              <w:r w:rsidRPr="00DC5F38">
                <w:rPr>
                  <w:b/>
                  <w:color w:val="002042"/>
                  <w:sz w:val="32"/>
                </w:rPr>
                <w:t>de</w:t>
              </w:r>
              <w:r w:rsidR="006D49C2">
                <w:rPr>
                  <w:b/>
                  <w:color w:val="002042"/>
                  <w:sz w:val="32"/>
                </w:rPr>
                <w:t xml:space="preserve"> Julio</w:t>
              </w:r>
              <w:r w:rsidRPr="00DC5F38">
                <w:rPr>
                  <w:b/>
                  <w:color w:val="002042"/>
                  <w:sz w:val="32"/>
                </w:rPr>
                <w:t xml:space="preserve"> de </w:t>
              </w:r>
              <w:r>
                <w:rPr>
                  <w:b/>
                  <w:color w:val="002042"/>
                  <w:sz w:val="32"/>
                </w:rPr>
                <w:t>201</w:t>
              </w:r>
              <w:r w:rsidR="006D49C2">
                <w:rPr>
                  <w:b/>
                  <w:color w:val="002042"/>
                  <w:sz w:val="32"/>
                </w:rPr>
                <w:t>5</w:t>
              </w:r>
            </w:p>
          </w:sdtContent>
        </w:sdt>
      </w:sdtContent>
    </w:sdt>
    <w:sdt>
      <w:sdtPr>
        <w:rPr>
          <w:color w:val="004DA2"/>
          <w:sz w:val="28"/>
        </w:rPr>
        <w:id w:val="271512638"/>
        <w:placeholder>
          <w:docPart w:val="0F2DA4E2B3F0E940A7E05165662B9F5C"/>
        </w:placeholder>
      </w:sdtPr>
      <w:sdtEndPr>
        <w:rPr>
          <w:color w:val="1F497D" w:themeColor="text2"/>
        </w:rPr>
      </w:sdtEndPr>
      <w:sdtContent>
        <w:p w14:paraId="2FC1CE17" w14:textId="77777777" w:rsidR="00CE5FDC" w:rsidRPr="00CE5FDC" w:rsidRDefault="00CE5FDC" w:rsidP="00CE5FDC">
          <w:pPr>
            <w:jc w:val="both"/>
            <w:rPr>
              <w:b/>
              <w:color w:val="1F497D" w:themeColor="text2"/>
              <w:sz w:val="36"/>
            </w:rPr>
          </w:pPr>
          <w:r w:rsidRPr="00CE5FDC">
            <w:rPr>
              <w:b/>
              <w:color w:val="1F497D" w:themeColor="text2"/>
              <w:sz w:val="36"/>
            </w:rPr>
            <w:t>Introduccion</w:t>
          </w:r>
        </w:p>
        <w:p w14:paraId="390C0B31" w14:textId="77777777" w:rsidR="00CE5FDC" w:rsidRPr="00CE5FDC" w:rsidRDefault="00CE5FDC" w:rsidP="00CE5FDC">
          <w:pPr>
            <w:jc w:val="both"/>
            <w:rPr>
              <w:rFonts w:cs="Helvetica Neue"/>
              <w:sz w:val="28"/>
              <w:szCs w:val="24"/>
              <w:lang w:val="es-ES"/>
            </w:rPr>
          </w:pPr>
          <w:r w:rsidRPr="00CE5FDC">
            <w:rPr>
              <w:rFonts w:cs="Helvetica Neue"/>
              <w:sz w:val="28"/>
              <w:szCs w:val="24"/>
              <w:lang w:val="es-ES"/>
            </w:rPr>
            <w:t>A continuación se presentan un conjunto de modelos para las pantallas que integraran posteriormente los módulos de secretaria académica y carga académica del sistema de la facultadad de Ciencias Jurídicas de la Universidad Nacional Autónoma de Honduras.</w:t>
          </w:r>
        </w:p>
        <w:p w14:paraId="1E16318B" w14:textId="77777777" w:rsidR="00CE5FDC" w:rsidRDefault="00CE5FDC" w:rsidP="00CE5FDC">
          <w:pPr>
            <w:jc w:val="both"/>
            <w:rPr>
              <w:color w:val="004DA2"/>
              <w:sz w:val="28"/>
            </w:rPr>
          </w:pPr>
        </w:p>
        <w:p w14:paraId="547753B2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00D2C855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315C113D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340E1905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1BE29B37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5F694643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64B96027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36AA983A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499EBDAA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69DEFF5E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2AF7A678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79BA23F4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75024A16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73E13755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2214B623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0F9C12BE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7187B513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7E3A80A0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25657B87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4140B832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6AE71AF2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3F01AC60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3E3EBF75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0843CA84" w14:textId="77777777" w:rsidR="00F2162E" w:rsidRDefault="00F2162E" w:rsidP="00F2162E">
          <w:pPr>
            <w:rPr>
              <w:color w:val="002042"/>
              <w:sz w:val="72"/>
            </w:rPr>
          </w:pPr>
          <w:sdt>
            <w:sdtPr>
              <w:rPr>
                <w:color w:val="002042"/>
                <w:sz w:val="72"/>
              </w:rPr>
              <w:id w:val="-1026256216"/>
              <w:placeholder>
                <w:docPart w:val="6409742C58ACF84DA3D99E7420696AF8"/>
              </w:placeholder>
            </w:sdtPr>
            <w:sdtEndPr>
              <w:rPr>
                <w:sz w:val="52"/>
              </w:rPr>
            </w:sdtEndPr>
            <w:sdtContent>
              <w:r w:rsidR="00DF576A">
                <w:rPr>
                  <w:color w:val="002042"/>
                  <w:sz w:val="72"/>
                </w:rPr>
                <w:t>Modulo de secretaria Acadé</w:t>
              </w:r>
              <w:r>
                <w:rPr>
                  <w:color w:val="002042"/>
                  <w:sz w:val="72"/>
                </w:rPr>
                <w:t>mica</w:t>
              </w:r>
            </w:sdtContent>
          </w:sdt>
        </w:p>
        <w:p w14:paraId="2BBCE9B8" w14:textId="77777777" w:rsidR="00F2162E" w:rsidRDefault="00DF576A" w:rsidP="00367FDA">
          <w:pPr>
            <w:rPr>
              <w:color w:val="004DA2"/>
              <w:sz w:val="28"/>
            </w:rPr>
          </w:pPr>
          <w:r>
            <w:rPr>
              <w:b/>
              <w:i/>
              <w:color w:val="004DA2"/>
              <w:sz w:val="32"/>
            </w:rPr>
            <w:t>Sistema de facultad de ciencias jurídicas</w:t>
          </w:r>
        </w:p>
        <w:p w14:paraId="095F016D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1CC67450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0468E002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46665005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5E18987F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709F2151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23CE10D2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33680D73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39D8C15B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4B7E8BF6" w14:textId="77777777" w:rsidR="00CE5FDC" w:rsidRDefault="00CE5FDC" w:rsidP="00367FDA">
          <w:pPr>
            <w:rPr>
              <w:color w:val="004DA2"/>
              <w:sz w:val="28"/>
            </w:rPr>
          </w:pPr>
        </w:p>
        <w:p w14:paraId="50CC3648" w14:textId="77777777" w:rsidR="00F2162E" w:rsidRDefault="00F2162E" w:rsidP="00367FDA">
          <w:pPr>
            <w:rPr>
              <w:color w:val="004DA2"/>
              <w:sz w:val="28"/>
            </w:rPr>
          </w:pPr>
        </w:p>
        <w:p w14:paraId="454B40CC" w14:textId="77777777" w:rsidR="006B2219" w:rsidRPr="00CE5FDC" w:rsidRDefault="00367FDA" w:rsidP="00367FDA">
          <w:pPr>
            <w:rPr>
              <w:b/>
              <w:color w:val="1F497D" w:themeColor="text2"/>
              <w:sz w:val="36"/>
            </w:rPr>
          </w:pPr>
          <w:r w:rsidRPr="00CE5FDC">
            <w:rPr>
              <w:b/>
              <w:color w:val="1F497D" w:themeColor="text2"/>
              <w:sz w:val="36"/>
            </w:rPr>
            <w:lastRenderedPageBreak/>
            <w:t>Registro de estudiante</w:t>
          </w:r>
        </w:p>
      </w:sdtContent>
    </w:sdt>
    <w:p w14:paraId="7301A760" w14:textId="77777777" w:rsidR="00367FDA" w:rsidRPr="00367FDA" w:rsidRDefault="00367FDA" w:rsidP="00367FDA">
      <w:pPr>
        <w:rPr>
          <w:color w:val="004DA2"/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2DD0CF50" wp14:editId="3EAE0123">
            <wp:extent cx="5602605" cy="3512185"/>
            <wp:effectExtent l="0" t="0" r="10795" b="0"/>
            <wp:docPr id="5" name="Imagen 1" descr="Registro2_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o2_S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F02D7" w14:textId="77777777" w:rsidR="00367FDA" w:rsidRDefault="00367FDA" w:rsidP="00367FDA">
      <w:pPr>
        <w:pStyle w:val="NoSpacing"/>
        <w:rPr>
          <w:sz w:val="24"/>
          <w:szCs w:val="24"/>
          <w:lang w:val="es-HN"/>
        </w:rPr>
      </w:pPr>
    </w:p>
    <w:p w14:paraId="209CBA6A" w14:textId="77777777" w:rsidR="00367FDA" w:rsidRPr="00CE5FDC" w:rsidRDefault="00367FDA" w:rsidP="00367FDA">
      <w:pPr>
        <w:pStyle w:val="NoSpacing"/>
        <w:rPr>
          <w:rFonts w:asciiTheme="minorHAnsi" w:hAnsiTheme="minorHAnsi"/>
          <w:sz w:val="24"/>
          <w:szCs w:val="24"/>
          <w:lang w:val="es-HN"/>
        </w:rPr>
      </w:pPr>
      <w:r w:rsidRPr="00CE5FDC">
        <w:rPr>
          <w:rFonts w:asciiTheme="minorHAnsi" w:hAnsiTheme="minorHAnsi"/>
          <w:sz w:val="24"/>
          <w:szCs w:val="24"/>
          <w:lang w:val="es-HN"/>
        </w:rPr>
        <w:t>En esta pantalla se recolectaran los datos generales de un estudiante.</w:t>
      </w:r>
    </w:p>
    <w:p w14:paraId="37A832D9" w14:textId="77777777" w:rsidR="00367FDA" w:rsidRPr="00CE5FDC" w:rsidRDefault="00367FDA" w:rsidP="00367FDA">
      <w:pPr>
        <w:pStyle w:val="NoSpacing"/>
        <w:rPr>
          <w:rFonts w:asciiTheme="minorHAnsi" w:hAnsiTheme="minorHAnsi"/>
          <w:b/>
          <w:bCs/>
          <w:sz w:val="24"/>
          <w:szCs w:val="24"/>
          <w:lang w:val="es-HN"/>
        </w:rPr>
      </w:pPr>
      <w:r w:rsidRPr="00CE5FDC">
        <w:rPr>
          <w:rFonts w:asciiTheme="minorHAnsi" w:hAnsiTheme="minorHAnsi"/>
          <w:b/>
          <w:bCs/>
          <w:sz w:val="24"/>
          <w:szCs w:val="24"/>
          <w:lang w:val="es-HN"/>
        </w:rPr>
        <w:t>Lugar de origen</w:t>
      </w:r>
      <w:r w:rsidRPr="00CE5FDC">
        <w:rPr>
          <w:rFonts w:asciiTheme="minorHAnsi" w:hAnsiTheme="minorHAnsi"/>
          <w:sz w:val="24"/>
          <w:szCs w:val="24"/>
          <w:lang w:val="es-HN"/>
        </w:rPr>
        <w:t xml:space="preserve"> contiene las ciudades contenidas en una tabla.</w:t>
      </w:r>
    </w:p>
    <w:p w14:paraId="4AB38D77" w14:textId="77777777" w:rsidR="00367FDA" w:rsidRPr="00CE5FDC" w:rsidRDefault="00367FDA" w:rsidP="00367FDA">
      <w:pPr>
        <w:pStyle w:val="NoSpacing"/>
        <w:rPr>
          <w:rFonts w:asciiTheme="minorHAnsi" w:hAnsiTheme="minorHAnsi"/>
          <w:b/>
          <w:bCs/>
          <w:sz w:val="24"/>
          <w:szCs w:val="24"/>
          <w:lang w:val="es-HN"/>
        </w:rPr>
      </w:pPr>
      <w:r w:rsidRPr="00CE5FDC">
        <w:rPr>
          <w:rFonts w:asciiTheme="minorHAnsi" w:hAnsiTheme="minorHAnsi"/>
          <w:b/>
          <w:bCs/>
          <w:sz w:val="24"/>
          <w:szCs w:val="24"/>
          <w:lang w:val="es-HN"/>
        </w:rPr>
        <w:t>Residencial actual</w:t>
      </w:r>
      <w:r w:rsidRPr="00CE5FDC">
        <w:rPr>
          <w:rFonts w:asciiTheme="minorHAnsi" w:hAnsiTheme="minorHAnsi"/>
          <w:sz w:val="24"/>
          <w:szCs w:val="24"/>
          <w:lang w:val="es-HN"/>
        </w:rPr>
        <w:t xml:space="preserve"> contiene las ciudades contenidas en una tabla.</w:t>
      </w:r>
    </w:p>
    <w:p w14:paraId="6546F7E1" w14:textId="77777777" w:rsidR="00367FDA" w:rsidRPr="00CE5FDC" w:rsidRDefault="00367FDA" w:rsidP="00367FDA">
      <w:pPr>
        <w:pStyle w:val="NoSpacing"/>
        <w:rPr>
          <w:rFonts w:asciiTheme="minorHAnsi" w:hAnsiTheme="minorHAnsi"/>
          <w:b/>
          <w:bCs/>
          <w:sz w:val="24"/>
          <w:szCs w:val="24"/>
          <w:lang w:val="es-HN"/>
        </w:rPr>
      </w:pPr>
      <w:r w:rsidRPr="00CE5FDC">
        <w:rPr>
          <w:rFonts w:asciiTheme="minorHAnsi" w:hAnsiTheme="minorHAnsi"/>
          <w:b/>
          <w:bCs/>
          <w:sz w:val="24"/>
          <w:szCs w:val="24"/>
          <w:lang w:val="es-HN"/>
        </w:rPr>
        <w:t xml:space="preserve">Plan de estudio: </w:t>
      </w:r>
      <w:r w:rsidRPr="00CE5FDC">
        <w:rPr>
          <w:rFonts w:asciiTheme="minorHAnsi" w:hAnsiTheme="minorHAnsi"/>
          <w:sz w:val="24"/>
          <w:szCs w:val="24"/>
          <w:lang w:val="es-HN"/>
        </w:rPr>
        <w:t>Carrera que estudia.</w:t>
      </w:r>
    </w:p>
    <w:p w14:paraId="6EA050EC" w14:textId="77777777" w:rsidR="00367FDA" w:rsidRPr="00CE5FDC" w:rsidRDefault="00367FDA" w:rsidP="00367FDA">
      <w:pPr>
        <w:pStyle w:val="NoSpacing"/>
        <w:rPr>
          <w:rFonts w:asciiTheme="minorHAnsi" w:hAnsiTheme="minorHAnsi"/>
          <w:b/>
          <w:bCs/>
          <w:sz w:val="24"/>
          <w:szCs w:val="24"/>
          <w:lang w:val="es-HN"/>
        </w:rPr>
      </w:pPr>
      <w:r w:rsidRPr="00CE5FDC">
        <w:rPr>
          <w:rFonts w:asciiTheme="minorHAnsi" w:hAnsiTheme="minorHAnsi"/>
          <w:b/>
          <w:bCs/>
          <w:sz w:val="24"/>
          <w:szCs w:val="24"/>
          <w:lang w:val="es-HN"/>
        </w:rPr>
        <w:t xml:space="preserve">Titulo: </w:t>
      </w:r>
      <w:r w:rsidRPr="00CE5FDC">
        <w:rPr>
          <w:rFonts w:asciiTheme="minorHAnsi" w:hAnsiTheme="minorHAnsi"/>
          <w:sz w:val="24"/>
          <w:szCs w:val="24"/>
          <w:lang w:val="es-HN"/>
        </w:rPr>
        <w:t xml:space="preserve"> Titulos disponibles controlados por el usuario.</w:t>
      </w:r>
    </w:p>
    <w:p w14:paraId="174D53F0" w14:textId="77777777" w:rsidR="00367FDA" w:rsidRPr="00CE5FDC" w:rsidRDefault="00367FDA" w:rsidP="00367FDA">
      <w:pPr>
        <w:pStyle w:val="NoSpacing"/>
        <w:rPr>
          <w:rFonts w:asciiTheme="minorHAnsi" w:hAnsiTheme="minorHAnsi"/>
          <w:sz w:val="24"/>
          <w:szCs w:val="24"/>
          <w:lang w:val="es-HN"/>
        </w:rPr>
      </w:pPr>
      <w:r w:rsidRPr="00CE5FDC">
        <w:rPr>
          <w:rFonts w:asciiTheme="minorHAnsi" w:hAnsiTheme="minorHAnsi"/>
          <w:b/>
          <w:bCs/>
          <w:sz w:val="24"/>
          <w:szCs w:val="24"/>
          <w:lang w:val="es-HN"/>
        </w:rPr>
        <w:t xml:space="preserve">Mención honorifica: </w:t>
      </w:r>
      <w:r w:rsidRPr="00CE5FDC">
        <w:rPr>
          <w:rFonts w:asciiTheme="minorHAnsi" w:hAnsiTheme="minorHAnsi"/>
          <w:sz w:val="24"/>
          <w:szCs w:val="24"/>
          <w:lang w:val="es-HN"/>
        </w:rPr>
        <w:t>opciones que ya estaran establecidas.</w:t>
      </w:r>
    </w:p>
    <w:p w14:paraId="0C99EEBD" w14:textId="77777777" w:rsidR="00367FDA" w:rsidRPr="00CE5FDC" w:rsidRDefault="00367FDA" w:rsidP="00367FDA">
      <w:pPr>
        <w:pStyle w:val="NoSpacing"/>
        <w:rPr>
          <w:rFonts w:asciiTheme="minorHAnsi" w:hAnsiTheme="minorHAnsi"/>
          <w:sz w:val="24"/>
          <w:szCs w:val="24"/>
          <w:u w:val="single"/>
          <w:lang w:val="es-HN"/>
        </w:rPr>
      </w:pPr>
      <w:r w:rsidRPr="00CE5FDC">
        <w:rPr>
          <w:rFonts w:asciiTheme="minorHAnsi" w:hAnsiTheme="minorHAnsi"/>
          <w:b/>
          <w:sz w:val="24"/>
          <w:szCs w:val="24"/>
          <w:lang w:val="es-HN"/>
        </w:rPr>
        <w:t xml:space="preserve">Tipo estudiante: </w:t>
      </w:r>
      <w:r w:rsidRPr="00CE5FDC">
        <w:rPr>
          <w:rFonts w:asciiTheme="minorHAnsi" w:hAnsiTheme="minorHAnsi"/>
          <w:sz w:val="24"/>
          <w:szCs w:val="24"/>
          <w:lang w:val="es-HN"/>
        </w:rPr>
        <w:t>contiene tres opciones: posgrado, pregrado  y ambos</w:t>
      </w:r>
    </w:p>
    <w:p w14:paraId="08688641" w14:textId="77777777" w:rsidR="00367FDA" w:rsidRPr="00CE5FDC" w:rsidRDefault="00367FDA" w:rsidP="00367FDA">
      <w:pPr>
        <w:pStyle w:val="NoSpacing"/>
        <w:jc w:val="center"/>
        <w:rPr>
          <w:rFonts w:asciiTheme="minorHAnsi" w:hAnsiTheme="minorHAnsi"/>
          <w:sz w:val="24"/>
          <w:szCs w:val="24"/>
          <w:lang w:val="es-HN"/>
        </w:rPr>
      </w:pPr>
    </w:p>
    <w:p w14:paraId="2CF32AEE" w14:textId="77777777" w:rsidR="00367FDA" w:rsidRPr="00CE5FDC" w:rsidRDefault="00367FDA" w:rsidP="00367FDA">
      <w:pPr>
        <w:pStyle w:val="NoSpacing"/>
        <w:jc w:val="center"/>
        <w:rPr>
          <w:rFonts w:asciiTheme="minorHAnsi" w:hAnsiTheme="minorHAnsi"/>
          <w:sz w:val="24"/>
          <w:szCs w:val="24"/>
          <w:lang w:val="es-HN"/>
        </w:rPr>
      </w:pPr>
    </w:p>
    <w:p w14:paraId="07C2B299" w14:textId="77777777" w:rsidR="00367FDA" w:rsidRPr="00CE5FDC" w:rsidRDefault="00367FDA" w:rsidP="00367FDA">
      <w:pPr>
        <w:pStyle w:val="NoSpacing"/>
        <w:jc w:val="center"/>
        <w:rPr>
          <w:rFonts w:asciiTheme="minorHAnsi" w:hAnsiTheme="minorHAnsi"/>
          <w:sz w:val="24"/>
          <w:szCs w:val="24"/>
          <w:lang w:val="es-HN"/>
        </w:rPr>
      </w:pPr>
    </w:p>
    <w:p w14:paraId="534A4BA8" w14:textId="77777777" w:rsidR="00367FDA" w:rsidRPr="00CE5FDC" w:rsidRDefault="00367FDA" w:rsidP="00367FDA">
      <w:pPr>
        <w:pStyle w:val="NoSpacing"/>
        <w:rPr>
          <w:rFonts w:asciiTheme="minorHAnsi" w:hAnsiTheme="minorHAnsi"/>
          <w:sz w:val="24"/>
          <w:szCs w:val="24"/>
          <w:lang w:val="es-HN"/>
        </w:rPr>
      </w:pPr>
      <w:r w:rsidRPr="00CE5FDC">
        <w:rPr>
          <w:rFonts w:asciiTheme="minorHAnsi" w:hAnsiTheme="minorHAnsi"/>
          <w:sz w:val="24"/>
          <w:szCs w:val="24"/>
          <w:lang w:val="es-HN"/>
        </w:rPr>
        <w:t xml:space="preserve">Observaciones: </w:t>
      </w:r>
    </w:p>
    <w:p w14:paraId="64454F16" w14:textId="77777777" w:rsidR="00367FDA" w:rsidRDefault="00367FDA" w:rsidP="00367FDA">
      <w:pPr>
        <w:pStyle w:val="NoSpacing"/>
        <w:rPr>
          <w:sz w:val="24"/>
          <w:szCs w:val="24"/>
          <w:lang w:val="es-HN"/>
        </w:rPr>
      </w:pPr>
    </w:p>
    <w:p w14:paraId="51F7DDC7" w14:textId="77777777" w:rsidR="00367FDA" w:rsidRDefault="00367FDA" w:rsidP="00367FDA">
      <w:pPr>
        <w:pStyle w:val="NoSpacing"/>
        <w:rPr>
          <w:sz w:val="24"/>
          <w:szCs w:val="24"/>
          <w:lang w:val="es-HN"/>
        </w:rPr>
      </w:pPr>
      <w:r>
        <w:rPr>
          <w:sz w:val="24"/>
          <w:szCs w:val="24"/>
          <w:lang w:val="es-H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03EC84" w14:textId="77777777" w:rsidR="00367FDA" w:rsidRDefault="00367FDA" w:rsidP="00367FDA">
      <w:pPr>
        <w:pStyle w:val="NoSpacing"/>
        <w:jc w:val="center"/>
        <w:rPr>
          <w:sz w:val="24"/>
          <w:szCs w:val="24"/>
          <w:lang w:val="es-HN"/>
        </w:rPr>
      </w:pPr>
    </w:p>
    <w:p w14:paraId="0A9559E6" w14:textId="77777777" w:rsidR="00367FDA" w:rsidRDefault="00367FDA" w:rsidP="00367FDA">
      <w:pPr>
        <w:pStyle w:val="NoSpacing"/>
        <w:jc w:val="center"/>
        <w:rPr>
          <w:sz w:val="24"/>
          <w:szCs w:val="24"/>
          <w:lang w:val="es-HN"/>
        </w:rPr>
      </w:pPr>
    </w:p>
    <w:p w14:paraId="1EA68D25" w14:textId="77777777" w:rsidR="00367FDA" w:rsidRDefault="00367FDA" w:rsidP="00367FDA">
      <w:pPr>
        <w:pStyle w:val="NoSpacing"/>
        <w:jc w:val="center"/>
        <w:rPr>
          <w:sz w:val="24"/>
          <w:szCs w:val="24"/>
          <w:lang w:val="es-HN"/>
        </w:rPr>
      </w:pPr>
    </w:p>
    <w:p w14:paraId="76818DF1" w14:textId="77777777" w:rsidR="00367FDA" w:rsidRDefault="00367FDA" w:rsidP="00367FDA">
      <w:pPr>
        <w:pStyle w:val="NoSpacing"/>
        <w:jc w:val="center"/>
        <w:rPr>
          <w:sz w:val="24"/>
          <w:szCs w:val="24"/>
          <w:lang w:val="es-HN"/>
        </w:rPr>
      </w:pPr>
    </w:p>
    <w:p w14:paraId="632F5E05" w14:textId="77777777" w:rsidR="00367FDA" w:rsidRDefault="00367FDA" w:rsidP="00367FDA">
      <w:pPr>
        <w:pStyle w:val="NoSpacing"/>
        <w:jc w:val="center"/>
        <w:rPr>
          <w:sz w:val="24"/>
          <w:szCs w:val="24"/>
          <w:lang w:val="es-HN"/>
        </w:rPr>
      </w:pPr>
    </w:p>
    <w:p w14:paraId="2B36CF3E" w14:textId="77777777" w:rsidR="006B2219" w:rsidRPr="00CE5FDC" w:rsidRDefault="006B2219" w:rsidP="006B2219">
      <w:pPr>
        <w:rPr>
          <w:b/>
          <w:color w:val="1F497D" w:themeColor="text2"/>
          <w:sz w:val="36"/>
        </w:rPr>
      </w:pPr>
      <w:r w:rsidRPr="006B2219">
        <w:rPr>
          <w:color w:val="004DA2"/>
          <w:sz w:val="28"/>
        </w:rPr>
        <w:lastRenderedPageBreak/>
        <w:t xml:space="preserve"> </w:t>
      </w:r>
      <w:sdt>
        <w:sdtPr>
          <w:rPr>
            <w:color w:val="1F497D" w:themeColor="text2"/>
            <w:sz w:val="28"/>
          </w:rPr>
          <w:id w:val="-850028888"/>
          <w:placeholder>
            <w:docPart w:val="05D5CBC526D0624A8E9DC1B8C597A2DE"/>
          </w:placeholder>
        </w:sdtPr>
        <w:sdtEndPr>
          <w:rPr>
            <w:b/>
            <w:sz w:val="36"/>
          </w:rPr>
        </w:sdtEndPr>
        <w:sdtContent>
          <w:r w:rsidRPr="00CE5FDC">
            <w:rPr>
              <w:b/>
              <w:color w:val="1F497D" w:themeColor="text2"/>
              <w:sz w:val="36"/>
            </w:rPr>
            <w:t>Tipo de solicitud</w:t>
          </w:r>
        </w:sdtContent>
      </w:sdt>
    </w:p>
    <w:p w14:paraId="70B946CD" w14:textId="77777777" w:rsidR="006B2219" w:rsidRPr="00CE5FDC" w:rsidRDefault="006B2219" w:rsidP="006B2219">
      <w:pPr>
        <w:rPr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 wp14:anchorId="346E6F39" wp14:editId="0BADB53A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474970" cy="3421380"/>
            <wp:effectExtent l="0" t="0" r="11430" b="7620"/>
            <wp:wrapTopAndBottom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4213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E190B" w14:textId="77777777" w:rsidR="006B2219" w:rsidRPr="00CE5FDC" w:rsidRDefault="006B2219" w:rsidP="006B2219">
      <w:pPr>
        <w:rPr>
          <w:sz w:val="24"/>
        </w:rPr>
      </w:pPr>
      <w:r w:rsidRPr="00CE5FDC">
        <w:rPr>
          <w:sz w:val="24"/>
        </w:rPr>
        <w:t>En esta pantalla se ingresaran los tipos de solicitudes que estaran disponibles en todo el sistema,  las cuales estan visibles en el memento de crear una nueva solicitud.</w:t>
      </w:r>
    </w:p>
    <w:p w14:paraId="79736421" w14:textId="77777777" w:rsidR="006B2219" w:rsidRDefault="006B2219" w:rsidP="006B2219"/>
    <w:p w14:paraId="5AD53B79" w14:textId="77777777" w:rsidR="00367FDA" w:rsidRDefault="00367FDA" w:rsidP="00367FDA">
      <w:pPr>
        <w:pStyle w:val="NoSpacing"/>
        <w:jc w:val="center"/>
        <w:rPr>
          <w:sz w:val="24"/>
          <w:szCs w:val="24"/>
          <w:lang w:val="es-HN"/>
        </w:rPr>
      </w:pPr>
    </w:p>
    <w:p w14:paraId="415789F7" w14:textId="77777777" w:rsidR="00367FDA" w:rsidRDefault="00367FDA" w:rsidP="00367FDA">
      <w:pPr>
        <w:pStyle w:val="NoSpacing"/>
        <w:jc w:val="center"/>
        <w:rPr>
          <w:sz w:val="24"/>
          <w:szCs w:val="24"/>
          <w:lang w:val="es-HN"/>
        </w:rPr>
      </w:pPr>
    </w:p>
    <w:p w14:paraId="5654AFFB" w14:textId="77777777" w:rsidR="00367FDA" w:rsidRDefault="00367FDA" w:rsidP="00367FDA">
      <w:pPr>
        <w:pStyle w:val="NoSpacing"/>
        <w:jc w:val="center"/>
        <w:rPr>
          <w:sz w:val="24"/>
          <w:szCs w:val="24"/>
          <w:lang w:val="es-HN"/>
        </w:rPr>
      </w:pPr>
    </w:p>
    <w:p w14:paraId="09F01591" w14:textId="77777777" w:rsidR="006B2219" w:rsidRDefault="006B2219" w:rsidP="006B2219">
      <w:pPr>
        <w:pStyle w:val="NoSpacing"/>
        <w:rPr>
          <w:sz w:val="24"/>
          <w:szCs w:val="24"/>
          <w:lang w:val="es-HN"/>
        </w:rPr>
      </w:pPr>
      <w:r>
        <w:rPr>
          <w:sz w:val="24"/>
          <w:szCs w:val="24"/>
          <w:lang w:val="es-HN"/>
        </w:rPr>
        <w:t xml:space="preserve">Observaciones: </w:t>
      </w:r>
    </w:p>
    <w:p w14:paraId="5A7805EF" w14:textId="77777777" w:rsidR="006B2219" w:rsidRDefault="006B2219" w:rsidP="006B2219">
      <w:pPr>
        <w:pStyle w:val="NoSpacing"/>
        <w:rPr>
          <w:sz w:val="24"/>
          <w:szCs w:val="24"/>
          <w:lang w:val="es-HN"/>
        </w:rPr>
      </w:pPr>
    </w:p>
    <w:p w14:paraId="49888CBF" w14:textId="77777777" w:rsidR="006B2219" w:rsidRDefault="006B2219" w:rsidP="006B2219">
      <w:pPr>
        <w:pStyle w:val="NoSpacing"/>
        <w:rPr>
          <w:sz w:val="24"/>
          <w:szCs w:val="24"/>
          <w:lang w:val="es-HN"/>
        </w:rPr>
      </w:pPr>
      <w:r>
        <w:rPr>
          <w:sz w:val="24"/>
          <w:szCs w:val="24"/>
          <w:lang w:val="es-H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68C5CF2" w14:textId="77777777" w:rsidR="006B2219" w:rsidRDefault="006B2219" w:rsidP="006B2219">
      <w:pPr>
        <w:pStyle w:val="Ttulo1"/>
        <w:spacing w:after="240"/>
        <w:jc w:val="center"/>
      </w:pPr>
    </w:p>
    <w:p w14:paraId="21D6766C" w14:textId="77777777" w:rsidR="006B2219" w:rsidRDefault="006B2219" w:rsidP="006B2219"/>
    <w:p w14:paraId="3B89E427" w14:textId="77777777" w:rsidR="006B2219" w:rsidRDefault="006B2219" w:rsidP="006B2219"/>
    <w:p w14:paraId="34027A9E" w14:textId="77777777" w:rsidR="00CE5FDC" w:rsidRPr="00CE5FDC" w:rsidRDefault="00CE5FDC" w:rsidP="00CE5FDC">
      <w:pPr>
        <w:pStyle w:val="NoSpacing"/>
        <w:rPr>
          <w:sz w:val="24"/>
          <w:szCs w:val="24"/>
          <w:lang w:val="es-HN"/>
        </w:rPr>
      </w:pPr>
      <w:r>
        <w:rPr>
          <w:b/>
          <w:color w:val="1F497D" w:themeColor="text2"/>
          <w:sz w:val="36"/>
        </w:rPr>
        <w:lastRenderedPageBreak/>
        <w:t>Gestión de Solicitudes</w:t>
      </w:r>
    </w:p>
    <w:p w14:paraId="5E26E00E" w14:textId="77777777" w:rsidR="00CE5FDC" w:rsidRDefault="00CE5FDC" w:rsidP="00CE5FDC">
      <w:pPr>
        <w:pStyle w:val="NoSpacing"/>
        <w:rPr>
          <w:sz w:val="24"/>
          <w:szCs w:val="24"/>
          <w:lang w:val="es-HN"/>
        </w:rPr>
      </w:pPr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220E2B8B" wp14:editId="14A93330">
            <wp:simplePos x="0" y="0"/>
            <wp:positionH relativeFrom="margin">
              <wp:posOffset>0</wp:posOffset>
            </wp:positionH>
            <wp:positionV relativeFrom="margin">
              <wp:posOffset>342900</wp:posOffset>
            </wp:positionV>
            <wp:extent cx="5472430" cy="3418840"/>
            <wp:effectExtent l="0" t="0" r="0" b="10160"/>
            <wp:wrapSquare wrapText="bothSides"/>
            <wp:docPr id="11" name="Imagen 3" descr="SolicitudE_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licitudE_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E5F11" w14:textId="77777777" w:rsidR="00833C70" w:rsidRDefault="00833C70" w:rsidP="00CE5FDC">
      <w:r>
        <w:t>Esta pantalla permite crear una nueva solicitud dentro del sistema.</w:t>
      </w:r>
    </w:p>
    <w:p w14:paraId="6941CAD1" w14:textId="77777777" w:rsidR="00833C70" w:rsidRDefault="00CE5FDC" w:rsidP="00CE5FDC">
      <w:r>
        <w:t xml:space="preserve">Los campos Nombre y tipo se llenaran según la </w:t>
      </w:r>
      <w:r w:rsidRPr="00F24DEB">
        <w:rPr>
          <w:b/>
        </w:rPr>
        <w:t>identidad</w:t>
      </w:r>
      <w:r w:rsidR="00833C70">
        <w:rPr>
          <w:b/>
        </w:rPr>
        <w:t xml:space="preserve"> del usuario que esta realizando la solicitud.</w:t>
      </w:r>
    </w:p>
    <w:p w14:paraId="1C0EA43F" w14:textId="77777777" w:rsidR="00833C70" w:rsidRPr="00833C70" w:rsidRDefault="00833C70" w:rsidP="00CE5FDC">
      <w:pPr>
        <w:rPr>
          <w:b/>
          <w:bCs/>
        </w:rPr>
      </w:pPr>
      <w:r>
        <w:t>Se debe de capturar la fecha en la cual la pantalla permite capturar la fecha en la cual se espera emitir la solicitud.</w:t>
      </w:r>
      <w:r w:rsidR="00CE5FDC">
        <w:br/>
      </w:r>
      <w:r w:rsidR="00CE5FDC">
        <w:br/>
      </w:r>
      <w:r>
        <w:t xml:space="preserve"> La solitud se llenara según</w:t>
      </w:r>
      <w:r w:rsidR="00CE5FDC">
        <w:t xml:space="preserve"> el tipo de estudiante </w:t>
      </w:r>
      <w:r>
        <w:t>debido a que las solicitudes son distintas para cada tipo (</w:t>
      </w:r>
      <w:r>
        <w:rPr>
          <w:b/>
          <w:bCs/>
        </w:rPr>
        <w:t>Pregrado, Postgrado o ambos)</w:t>
      </w:r>
    </w:p>
    <w:p w14:paraId="78BFC313" w14:textId="77777777" w:rsidR="00CE5FDC" w:rsidRDefault="00CE5FDC" w:rsidP="00CE5FDC"/>
    <w:p w14:paraId="6FABA6F6" w14:textId="77777777" w:rsidR="00CE5FDC" w:rsidRDefault="00CE5FDC" w:rsidP="00CE5FDC">
      <w:pPr>
        <w:pStyle w:val="NoSpacing"/>
        <w:rPr>
          <w:sz w:val="24"/>
          <w:szCs w:val="24"/>
          <w:lang w:val="es-HN"/>
        </w:rPr>
      </w:pPr>
      <w:r>
        <w:rPr>
          <w:sz w:val="24"/>
          <w:szCs w:val="24"/>
          <w:lang w:val="es-HN"/>
        </w:rPr>
        <w:t xml:space="preserve">Observaciones: </w:t>
      </w:r>
    </w:p>
    <w:p w14:paraId="27311D56" w14:textId="77777777" w:rsidR="00CE5FDC" w:rsidRDefault="00CE5FDC" w:rsidP="00CE5FDC">
      <w:pPr>
        <w:pStyle w:val="NoSpacing"/>
        <w:rPr>
          <w:sz w:val="24"/>
          <w:szCs w:val="24"/>
          <w:lang w:val="es-HN"/>
        </w:rPr>
      </w:pPr>
    </w:p>
    <w:p w14:paraId="223F2A5C" w14:textId="77777777" w:rsidR="00CE5FDC" w:rsidRDefault="00CE5FDC" w:rsidP="00CE5FDC">
      <w:pPr>
        <w:pStyle w:val="NoSpacing"/>
        <w:rPr>
          <w:sz w:val="24"/>
          <w:szCs w:val="24"/>
          <w:lang w:val="es-HN"/>
        </w:rPr>
      </w:pPr>
      <w:r>
        <w:rPr>
          <w:sz w:val="24"/>
          <w:szCs w:val="24"/>
          <w:lang w:val="es-H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C48D526" w14:textId="77777777" w:rsidR="00CE5FDC" w:rsidRDefault="00CE5FDC" w:rsidP="00CE5FDC"/>
    <w:p w14:paraId="412608D1" w14:textId="77777777" w:rsidR="006B2219" w:rsidRDefault="006B2219" w:rsidP="006B2219"/>
    <w:p w14:paraId="6B2D170F" w14:textId="77777777" w:rsidR="00833C70" w:rsidRDefault="00833C70" w:rsidP="006B2219"/>
    <w:p w14:paraId="3BDA922F" w14:textId="77777777" w:rsidR="00833C70" w:rsidRDefault="00833C70" w:rsidP="00833C70">
      <w:pPr>
        <w:pStyle w:val="NoSpacing"/>
        <w:rPr>
          <w:b/>
          <w:color w:val="1F497D" w:themeColor="text2"/>
          <w:sz w:val="36"/>
        </w:rPr>
      </w:pPr>
      <w:r>
        <w:rPr>
          <w:b/>
          <w:color w:val="1F497D" w:themeColor="text2"/>
          <w:sz w:val="36"/>
        </w:rPr>
        <w:lastRenderedPageBreak/>
        <w:t>Búsqueda Avanzada</w:t>
      </w:r>
    </w:p>
    <w:p w14:paraId="4B26F91A" w14:textId="77777777" w:rsidR="00833C70" w:rsidRPr="00CE5FDC" w:rsidRDefault="00833C70" w:rsidP="00833C70">
      <w:pPr>
        <w:pStyle w:val="NoSpacing"/>
        <w:rPr>
          <w:sz w:val="24"/>
          <w:szCs w:val="24"/>
          <w:lang w:val="es-HN"/>
        </w:rPr>
      </w:pPr>
    </w:p>
    <w:p w14:paraId="312F4718" w14:textId="77777777" w:rsidR="00833C70" w:rsidRDefault="00833C70" w:rsidP="00833C70">
      <w:r>
        <w:rPr>
          <w:noProof/>
          <w:lang w:val="es-ES" w:eastAsia="es-ES"/>
        </w:rPr>
        <w:drawing>
          <wp:inline distT="0" distB="0" distL="0" distR="0" wp14:anchorId="3A1D7B0D" wp14:editId="1806678F">
            <wp:extent cx="5439410" cy="3399790"/>
            <wp:effectExtent l="0" t="0" r="0" b="3810"/>
            <wp:docPr id="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3997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25BA" w14:textId="77777777" w:rsidR="00833C70" w:rsidRDefault="00833C70" w:rsidP="00F2162E">
      <w:pPr>
        <w:jc w:val="both"/>
      </w:pPr>
      <w:r>
        <w:t>En esta pantalla se mostraran todos los datos que han sido almacenados, los filtros se hacen deacuerdo a la selección individual o grupal de los campos(checkboxes).</w:t>
      </w:r>
    </w:p>
    <w:p w14:paraId="5BFF51BF" w14:textId="77777777" w:rsidR="00833C70" w:rsidRDefault="00833C70" w:rsidP="00F2162E">
      <w:pPr>
        <w:numPr>
          <w:ilvl w:val="0"/>
          <w:numId w:val="12"/>
        </w:numPr>
        <w:suppressAutoHyphens/>
        <w:jc w:val="both"/>
      </w:pPr>
      <w:r>
        <w:t>El botón “Generar reporte” tomara la tabla generada con los filtro y los</w:t>
      </w:r>
      <w:r>
        <w:br/>
        <w:t>exportara a un documento o ventana de impresión.</w:t>
      </w:r>
    </w:p>
    <w:p w14:paraId="6CEFEBEB" w14:textId="77777777" w:rsidR="00833C70" w:rsidRDefault="00833C70" w:rsidP="00F2162E">
      <w:pPr>
        <w:numPr>
          <w:ilvl w:val="0"/>
          <w:numId w:val="12"/>
        </w:numPr>
        <w:suppressAutoHyphens/>
        <w:jc w:val="both"/>
      </w:pPr>
      <w:r>
        <w:t xml:space="preserve">Se llevara un control de todos los reportes que fueron generados en esta seccion dentro de la base de datos. </w:t>
      </w:r>
    </w:p>
    <w:p w14:paraId="4B3A86EA" w14:textId="77777777" w:rsidR="00F2162E" w:rsidRDefault="00F2162E" w:rsidP="00F2162E">
      <w:pPr>
        <w:numPr>
          <w:ilvl w:val="0"/>
          <w:numId w:val="12"/>
        </w:numPr>
        <w:suppressAutoHyphens/>
        <w:jc w:val="both"/>
      </w:pPr>
      <w:r>
        <w:rPr>
          <w:lang w:val="es-ES"/>
        </w:rPr>
        <w:t>Este modulo permite generar un documento en .</w:t>
      </w:r>
      <w:proofErr w:type="spellStart"/>
      <w:r>
        <w:rPr>
          <w:lang w:val="es-ES"/>
        </w:rPr>
        <w:t>doc</w:t>
      </w:r>
      <w:proofErr w:type="spellEnd"/>
      <w:r>
        <w:rPr>
          <w:lang w:val="es-ES"/>
        </w:rPr>
        <w:t xml:space="preserve"> (Word) en base a una información requerida, como por ejemplo una constancia de egresado</w:t>
      </w:r>
    </w:p>
    <w:p w14:paraId="1F569241" w14:textId="77777777" w:rsidR="00F2162E" w:rsidRDefault="00F2162E" w:rsidP="00833C70">
      <w:pPr>
        <w:pStyle w:val="NoSpacing"/>
        <w:rPr>
          <w:sz w:val="24"/>
          <w:szCs w:val="24"/>
          <w:lang w:val="es-HN"/>
        </w:rPr>
      </w:pPr>
    </w:p>
    <w:p w14:paraId="573599E2" w14:textId="77777777" w:rsidR="00833C70" w:rsidRDefault="00833C70" w:rsidP="00833C70">
      <w:pPr>
        <w:pStyle w:val="NoSpacing"/>
        <w:rPr>
          <w:sz w:val="24"/>
          <w:szCs w:val="24"/>
          <w:lang w:val="es-HN"/>
        </w:rPr>
      </w:pPr>
      <w:r>
        <w:rPr>
          <w:sz w:val="24"/>
          <w:szCs w:val="24"/>
          <w:lang w:val="es-HN"/>
        </w:rPr>
        <w:t xml:space="preserve">Observaciones: </w:t>
      </w:r>
    </w:p>
    <w:p w14:paraId="3E5D5DE0" w14:textId="77777777" w:rsidR="00833C70" w:rsidRDefault="00833C70" w:rsidP="00833C70">
      <w:pPr>
        <w:pStyle w:val="NoSpacing"/>
        <w:rPr>
          <w:sz w:val="24"/>
          <w:szCs w:val="24"/>
          <w:lang w:val="es-HN"/>
        </w:rPr>
      </w:pPr>
    </w:p>
    <w:p w14:paraId="1EE72DFF" w14:textId="77777777" w:rsidR="00833C70" w:rsidRDefault="00833C70" w:rsidP="00833C70">
      <w:pPr>
        <w:pStyle w:val="NoSpacing"/>
        <w:rPr>
          <w:sz w:val="24"/>
          <w:szCs w:val="24"/>
          <w:lang w:val="es-HN"/>
        </w:rPr>
      </w:pPr>
      <w:r>
        <w:rPr>
          <w:sz w:val="24"/>
          <w:szCs w:val="24"/>
          <w:lang w:val="es-H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5DC5E63" w14:textId="77777777" w:rsidR="00833C70" w:rsidRDefault="00833C70" w:rsidP="00833C70"/>
    <w:p w14:paraId="121DD223" w14:textId="77777777" w:rsidR="00833C70" w:rsidRDefault="00833C70" w:rsidP="00833C70"/>
    <w:p w14:paraId="1D1337D9" w14:textId="77777777" w:rsidR="00833C70" w:rsidRDefault="00833C70" w:rsidP="00833C70"/>
    <w:p w14:paraId="05523CFA" w14:textId="77777777" w:rsidR="00F2162E" w:rsidRDefault="00F2162E" w:rsidP="00F2162E">
      <w:pPr>
        <w:pStyle w:val="NoSpacing"/>
        <w:rPr>
          <w:b/>
          <w:color w:val="1F497D" w:themeColor="text2"/>
          <w:sz w:val="36"/>
        </w:rPr>
      </w:pPr>
      <w:r>
        <w:rPr>
          <w:b/>
          <w:color w:val="1F497D" w:themeColor="text2"/>
          <w:sz w:val="36"/>
        </w:rPr>
        <w:lastRenderedPageBreak/>
        <w:t>Editar el tipo de estudiante</w:t>
      </w:r>
    </w:p>
    <w:p w14:paraId="3EF9FEB0" w14:textId="77777777" w:rsidR="00F2162E" w:rsidRDefault="00F2162E" w:rsidP="00F2162E">
      <w:pPr>
        <w:pStyle w:val="NoSpacing"/>
        <w:rPr>
          <w:sz w:val="24"/>
          <w:szCs w:val="24"/>
          <w:lang w:val="es-HN"/>
        </w:rPr>
      </w:pPr>
    </w:p>
    <w:p w14:paraId="17AC84CD" w14:textId="77777777" w:rsidR="00F2162E" w:rsidRDefault="00F2162E" w:rsidP="00F2162E">
      <w:pPr>
        <w:pStyle w:val="NoSpacing"/>
        <w:rPr>
          <w:sz w:val="24"/>
          <w:szCs w:val="24"/>
          <w:lang w:val="es-HN"/>
        </w:rPr>
      </w:pPr>
      <w:r>
        <w:rPr>
          <w:noProof/>
          <w:sz w:val="24"/>
          <w:szCs w:val="24"/>
          <w:u w:val="single"/>
          <w:lang w:eastAsia="es-ES"/>
        </w:rPr>
        <w:drawing>
          <wp:inline distT="0" distB="0" distL="0" distR="0" wp14:anchorId="48BF9784" wp14:editId="79247020">
            <wp:extent cx="5603875" cy="3516630"/>
            <wp:effectExtent l="0" t="0" r="9525" b="0"/>
            <wp:docPr id="13" name="Imagen 10" descr="TIpoES_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poES_S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5E4D" w14:textId="77777777" w:rsidR="00F2162E" w:rsidRDefault="00F2162E" w:rsidP="00F2162E">
      <w:pPr>
        <w:pStyle w:val="NoSpacing"/>
        <w:rPr>
          <w:sz w:val="24"/>
          <w:szCs w:val="24"/>
          <w:lang w:val="es-HN"/>
        </w:rPr>
      </w:pPr>
    </w:p>
    <w:p w14:paraId="5B8181CB" w14:textId="77777777" w:rsidR="00F2162E" w:rsidRDefault="00F2162E" w:rsidP="00F2162E">
      <w:pPr>
        <w:pStyle w:val="NoSpacing"/>
        <w:rPr>
          <w:sz w:val="24"/>
          <w:szCs w:val="24"/>
          <w:lang w:val="es-HN"/>
        </w:rPr>
      </w:pPr>
    </w:p>
    <w:p w14:paraId="125D3013" w14:textId="77777777" w:rsidR="00F2162E" w:rsidRPr="00F2162E" w:rsidRDefault="00F2162E" w:rsidP="00F2162E">
      <w:pPr>
        <w:pStyle w:val="NoSpacing"/>
        <w:jc w:val="both"/>
        <w:rPr>
          <w:rFonts w:asciiTheme="minorHAnsi" w:hAnsiTheme="minorHAnsi"/>
          <w:sz w:val="24"/>
          <w:szCs w:val="24"/>
          <w:u w:val="single"/>
          <w:lang w:val="es-HN"/>
        </w:rPr>
      </w:pPr>
      <w:r>
        <w:rPr>
          <w:rFonts w:asciiTheme="minorHAnsi" w:hAnsiTheme="minorHAnsi"/>
          <w:sz w:val="24"/>
          <w:szCs w:val="24"/>
          <w:lang w:val="es-HN"/>
        </w:rPr>
        <w:t>Esta pantalla permitira editar el tipo de estudiante, deacuerdo a los tipos especificados anteriormente.</w:t>
      </w:r>
    </w:p>
    <w:p w14:paraId="1C0A0EE3" w14:textId="77777777" w:rsidR="00F2162E" w:rsidRPr="00F2162E" w:rsidRDefault="00F2162E" w:rsidP="00F2162E">
      <w:pPr>
        <w:pStyle w:val="NoSpacing"/>
        <w:numPr>
          <w:ilvl w:val="0"/>
          <w:numId w:val="14"/>
        </w:numPr>
        <w:jc w:val="both"/>
        <w:rPr>
          <w:rFonts w:asciiTheme="minorHAnsi" w:hAnsiTheme="minorHAnsi"/>
          <w:sz w:val="24"/>
          <w:szCs w:val="24"/>
          <w:lang w:val="es-HN"/>
        </w:rPr>
      </w:pPr>
      <w:r w:rsidRPr="00F2162E">
        <w:rPr>
          <w:rFonts w:asciiTheme="minorHAnsi" w:hAnsiTheme="minorHAnsi"/>
          <w:sz w:val="24"/>
          <w:szCs w:val="24"/>
          <w:lang w:val="es-HN"/>
        </w:rPr>
        <w:t>Pregrado</w:t>
      </w:r>
    </w:p>
    <w:p w14:paraId="48E9E6F7" w14:textId="77777777" w:rsidR="00F2162E" w:rsidRDefault="00F2162E" w:rsidP="00F2162E">
      <w:pPr>
        <w:pStyle w:val="NoSpacing"/>
        <w:numPr>
          <w:ilvl w:val="0"/>
          <w:numId w:val="14"/>
        </w:numPr>
        <w:jc w:val="both"/>
        <w:rPr>
          <w:rFonts w:asciiTheme="minorHAnsi" w:hAnsiTheme="minorHAnsi"/>
          <w:sz w:val="24"/>
          <w:szCs w:val="24"/>
          <w:lang w:val="es-HN"/>
        </w:rPr>
      </w:pPr>
      <w:r w:rsidRPr="00F2162E">
        <w:rPr>
          <w:rFonts w:asciiTheme="minorHAnsi" w:hAnsiTheme="minorHAnsi"/>
          <w:sz w:val="24"/>
          <w:szCs w:val="24"/>
          <w:lang w:val="es-HN"/>
        </w:rPr>
        <w:t>Postgrado</w:t>
      </w:r>
    </w:p>
    <w:p w14:paraId="504E7D07" w14:textId="77777777" w:rsidR="00833C70" w:rsidRDefault="00F2162E" w:rsidP="00F2162E">
      <w:pPr>
        <w:pStyle w:val="NoSpacing"/>
        <w:numPr>
          <w:ilvl w:val="0"/>
          <w:numId w:val="14"/>
        </w:numPr>
        <w:jc w:val="both"/>
        <w:rPr>
          <w:rFonts w:asciiTheme="minorHAnsi" w:hAnsiTheme="minorHAnsi"/>
          <w:sz w:val="24"/>
          <w:szCs w:val="24"/>
          <w:lang w:val="es-HN"/>
        </w:rPr>
      </w:pPr>
      <w:r w:rsidRPr="00F2162E">
        <w:rPr>
          <w:rFonts w:asciiTheme="minorHAnsi" w:hAnsiTheme="minorHAnsi"/>
          <w:sz w:val="24"/>
          <w:szCs w:val="24"/>
          <w:lang w:val="es-HN"/>
        </w:rPr>
        <w:t>Ambos ó Pregrado y Postgrado</w:t>
      </w:r>
    </w:p>
    <w:p w14:paraId="6E1F5393" w14:textId="77777777" w:rsidR="00F2162E" w:rsidRDefault="00F2162E" w:rsidP="00F2162E">
      <w:pPr>
        <w:pStyle w:val="NoSpacing"/>
        <w:rPr>
          <w:rFonts w:asciiTheme="minorHAnsi" w:hAnsiTheme="minorHAnsi"/>
          <w:sz w:val="24"/>
          <w:szCs w:val="24"/>
          <w:lang w:val="es-HN"/>
        </w:rPr>
      </w:pPr>
    </w:p>
    <w:p w14:paraId="42D62D08" w14:textId="77777777" w:rsidR="00F2162E" w:rsidRDefault="00F2162E" w:rsidP="00F2162E">
      <w:pPr>
        <w:pStyle w:val="NoSpacing"/>
        <w:rPr>
          <w:sz w:val="24"/>
          <w:szCs w:val="24"/>
          <w:lang w:val="es-HN"/>
        </w:rPr>
      </w:pPr>
      <w:r>
        <w:rPr>
          <w:sz w:val="24"/>
          <w:szCs w:val="24"/>
          <w:lang w:val="es-HN"/>
        </w:rPr>
        <w:t xml:space="preserve">Observaciones: </w:t>
      </w:r>
    </w:p>
    <w:p w14:paraId="2D8A64D9" w14:textId="77777777" w:rsidR="00F2162E" w:rsidRDefault="00F2162E" w:rsidP="00F2162E">
      <w:pPr>
        <w:pStyle w:val="NoSpacing"/>
        <w:rPr>
          <w:sz w:val="24"/>
          <w:szCs w:val="24"/>
          <w:lang w:val="es-HN"/>
        </w:rPr>
      </w:pPr>
    </w:p>
    <w:p w14:paraId="314BA39D" w14:textId="77777777" w:rsidR="00F2162E" w:rsidRDefault="00F2162E" w:rsidP="00F2162E">
      <w:pPr>
        <w:pStyle w:val="NoSpacing"/>
        <w:rPr>
          <w:sz w:val="24"/>
          <w:szCs w:val="24"/>
          <w:lang w:val="es-HN"/>
        </w:rPr>
      </w:pPr>
      <w:r>
        <w:rPr>
          <w:sz w:val="24"/>
          <w:szCs w:val="24"/>
          <w:lang w:val="es-H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DD07C27" w14:textId="77777777" w:rsidR="00F2162E" w:rsidRDefault="00F2162E" w:rsidP="00F2162E"/>
    <w:p w14:paraId="0237ADE7" w14:textId="77777777" w:rsidR="00F2162E" w:rsidRDefault="00F2162E" w:rsidP="00F2162E">
      <w:pPr>
        <w:pStyle w:val="NoSpacing"/>
        <w:rPr>
          <w:rFonts w:asciiTheme="minorHAnsi" w:hAnsiTheme="minorHAnsi"/>
          <w:sz w:val="24"/>
          <w:szCs w:val="24"/>
          <w:lang w:val="es-HN"/>
        </w:rPr>
      </w:pPr>
    </w:p>
    <w:p w14:paraId="2D172034" w14:textId="77777777" w:rsidR="00F2162E" w:rsidRDefault="00F2162E" w:rsidP="00F2162E">
      <w:pPr>
        <w:pStyle w:val="NoSpacing"/>
        <w:rPr>
          <w:rFonts w:asciiTheme="minorHAnsi" w:hAnsiTheme="minorHAnsi"/>
          <w:sz w:val="24"/>
          <w:szCs w:val="24"/>
          <w:lang w:val="es-HN"/>
        </w:rPr>
      </w:pPr>
    </w:p>
    <w:p w14:paraId="6B3B47F4" w14:textId="77777777" w:rsidR="00F2162E" w:rsidRDefault="00F2162E" w:rsidP="00F2162E">
      <w:pPr>
        <w:pStyle w:val="NoSpacing"/>
        <w:rPr>
          <w:rFonts w:asciiTheme="minorHAnsi" w:hAnsiTheme="minorHAnsi"/>
          <w:sz w:val="24"/>
          <w:szCs w:val="24"/>
          <w:lang w:val="es-HN"/>
        </w:rPr>
      </w:pPr>
    </w:p>
    <w:p w14:paraId="5C443D0C" w14:textId="77777777" w:rsidR="00F2162E" w:rsidRDefault="00F2162E" w:rsidP="00F2162E">
      <w:pPr>
        <w:pStyle w:val="NoSpacing"/>
        <w:rPr>
          <w:rFonts w:asciiTheme="minorHAnsi" w:hAnsiTheme="minorHAnsi"/>
          <w:sz w:val="24"/>
          <w:szCs w:val="24"/>
          <w:lang w:val="es-HN"/>
        </w:rPr>
      </w:pPr>
    </w:p>
    <w:p w14:paraId="40E6D44B" w14:textId="77777777" w:rsidR="00F2162E" w:rsidRDefault="00F2162E" w:rsidP="00F2162E">
      <w:pPr>
        <w:pStyle w:val="NoSpacing"/>
        <w:rPr>
          <w:rFonts w:asciiTheme="minorHAnsi" w:hAnsiTheme="minorHAnsi"/>
          <w:sz w:val="24"/>
          <w:szCs w:val="24"/>
          <w:lang w:val="es-HN"/>
        </w:rPr>
      </w:pPr>
    </w:p>
    <w:p w14:paraId="726B2067" w14:textId="77777777" w:rsidR="00F2162E" w:rsidRDefault="00F2162E" w:rsidP="00F2162E">
      <w:pPr>
        <w:pStyle w:val="NoSpacing"/>
        <w:rPr>
          <w:rFonts w:asciiTheme="minorHAnsi" w:hAnsiTheme="minorHAnsi"/>
          <w:sz w:val="24"/>
          <w:szCs w:val="24"/>
          <w:lang w:val="es-HN"/>
        </w:rPr>
      </w:pPr>
    </w:p>
    <w:sdt>
      <w:sdtPr>
        <w:rPr>
          <w:color w:val="002042"/>
          <w:sz w:val="72"/>
        </w:rPr>
        <w:id w:val="-516854168"/>
        <w:placeholder>
          <w:docPart w:val="BF3A66091230D043AB3C7A78079BF00F"/>
        </w:placeholder>
      </w:sdtPr>
      <w:sdtEndPr>
        <w:rPr>
          <w:sz w:val="52"/>
        </w:rPr>
      </w:sdtEndPr>
      <w:sdtContent>
        <w:p w14:paraId="12C7037C" w14:textId="77777777" w:rsidR="00DF576A" w:rsidRDefault="00DF576A" w:rsidP="00DF576A">
          <w:pPr>
            <w:rPr>
              <w:color w:val="002042"/>
              <w:sz w:val="72"/>
            </w:rPr>
          </w:pPr>
        </w:p>
        <w:p w14:paraId="77DD6D75" w14:textId="77777777" w:rsidR="00DF576A" w:rsidRDefault="00DF576A" w:rsidP="00DF576A">
          <w:pPr>
            <w:rPr>
              <w:color w:val="002042"/>
              <w:sz w:val="72"/>
            </w:rPr>
          </w:pPr>
        </w:p>
        <w:p w14:paraId="04BD114D" w14:textId="77777777" w:rsidR="00DF576A" w:rsidRDefault="00DF576A" w:rsidP="00DF576A">
          <w:pPr>
            <w:rPr>
              <w:color w:val="002042"/>
              <w:sz w:val="72"/>
            </w:rPr>
          </w:pPr>
        </w:p>
        <w:p w14:paraId="644D6ABF" w14:textId="77777777" w:rsidR="00DF576A" w:rsidRDefault="00DF576A" w:rsidP="00DF576A">
          <w:pPr>
            <w:rPr>
              <w:color w:val="002042"/>
              <w:sz w:val="72"/>
            </w:rPr>
          </w:pPr>
          <w:r>
            <w:rPr>
              <w:color w:val="002042"/>
              <w:sz w:val="72"/>
            </w:rPr>
            <w:t>Modulo de Carga</w:t>
          </w:r>
          <w:r>
            <w:rPr>
              <w:color w:val="002042"/>
              <w:sz w:val="72"/>
            </w:rPr>
            <w:t xml:space="preserve"> Académica</w:t>
          </w:r>
        </w:p>
      </w:sdtContent>
    </w:sdt>
    <w:p w14:paraId="09050EF0" w14:textId="77777777" w:rsidR="00DF576A" w:rsidRDefault="00DF576A" w:rsidP="00F2162E">
      <w:pPr>
        <w:pStyle w:val="NoSpacing"/>
        <w:rPr>
          <w:rFonts w:asciiTheme="minorHAnsi" w:hAnsiTheme="minorHAnsi"/>
          <w:sz w:val="24"/>
          <w:szCs w:val="24"/>
          <w:lang w:val="es-HN"/>
        </w:rPr>
      </w:pPr>
      <w:r>
        <w:rPr>
          <w:b/>
          <w:i/>
          <w:color w:val="004DA2"/>
          <w:sz w:val="32"/>
        </w:rPr>
        <w:t>Sistema de facultad de ciencias jurídicas</w:t>
      </w:r>
    </w:p>
    <w:p w14:paraId="221AAFBB" w14:textId="77777777" w:rsidR="00DF576A" w:rsidRPr="00DF576A" w:rsidRDefault="00DF576A" w:rsidP="00DF576A"/>
    <w:p w14:paraId="74D468A8" w14:textId="77777777" w:rsidR="00DF576A" w:rsidRPr="00DF576A" w:rsidRDefault="00DF576A" w:rsidP="00DF576A"/>
    <w:p w14:paraId="13BFD910" w14:textId="77777777" w:rsidR="00DF576A" w:rsidRPr="00DF576A" w:rsidRDefault="00DF576A" w:rsidP="00DF576A"/>
    <w:p w14:paraId="41F7012C" w14:textId="77777777" w:rsidR="00DF576A" w:rsidRPr="00DF576A" w:rsidRDefault="00DF576A" w:rsidP="00DF576A"/>
    <w:p w14:paraId="3BF4BDF7" w14:textId="77777777" w:rsidR="00DF576A" w:rsidRPr="00DF576A" w:rsidRDefault="00DF576A" w:rsidP="00DF576A"/>
    <w:p w14:paraId="3728836C" w14:textId="77777777" w:rsidR="00DF576A" w:rsidRPr="00DF576A" w:rsidRDefault="00DF576A" w:rsidP="00DF576A"/>
    <w:p w14:paraId="2846A625" w14:textId="77777777" w:rsidR="00DF576A" w:rsidRPr="00DF576A" w:rsidRDefault="00DF576A" w:rsidP="00DF576A"/>
    <w:p w14:paraId="3960A019" w14:textId="77777777" w:rsidR="00DF576A" w:rsidRPr="00DF576A" w:rsidRDefault="00DF576A" w:rsidP="00DF576A"/>
    <w:p w14:paraId="4AEAC3EF" w14:textId="77777777" w:rsidR="00DF576A" w:rsidRPr="00DF576A" w:rsidRDefault="00DF576A" w:rsidP="00DF576A"/>
    <w:p w14:paraId="2B6B9466" w14:textId="77777777" w:rsidR="00DF576A" w:rsidRPr="00DF576A" w:rsidRDefault="00DF576A" w:rsidP="00DF576A"/>
    <w:p w14:paraId="5928C819" w14:textId="77777777" w:rsidR="00DF576A" w:rsidRDefault="00DF576A" w:rsidP="00DF576A"/>
    <w:p w14:paraId="0C914605" w14:textId="77777777" w:rsidR="00F2162E" w:rsidRDefault="00DF576A" w:rsidP="00DF576A">
      <w:pPr>
        <w:tabs>
          <w:tab w:val="left" w:pos="2314"/>
        </w:tabs>
      </w:pPr>
      <w:r>
        <w:tab/>
      </w:r>
    </w:p>
    <w:p w14:paraId="3C37E69D" w14:textId="77777777" w:rsidR="00DF576A" w:rsidRDefault="00DF576A" w:rsidP="00DF576A">
      <w:pPr>
        <w:tabs>
          <w:tab w:val="left" w:pos="2314"/>
        </w:tabs>
      </w:pPr>
    </w:p>
    <w:p w14:paraId="4796E2BC" w14:textId="77777777" w:rsidR="00DF576A" w:rsidRDefault="00DF576A" w:rsidP="00DF576A">
      <w:pPr>
        <w:tabs>
          <w:tab w:val="left" w:pos="2314"/>
        </w:tabs>
      </w:pPr>
    </w:p>
    <w:p w14:paraId="02852E00" w14:textId="77777777" w:rsidR="00DF576A" w:rsidRDefault="00DF576A" w:rsidP="00DF576A">
      <w:pPr>
        <w:tabs>
          <w:tab w:val="left" w:pos="2314"/>
        </w:tabs>
      </w:pPr>
    </w:p>
    <w:p w14:paraId="4A427876" w14:textId="77777777" w:rsidR="00DF576A" w:rsidRPr="00DF576A" w:rsidRDefault="00DF576A" w:rsidP="00DF576A">
      <w:pPr>
        <w:tabs>
          <w:tab w:val="left" w:pos="2314"/>
        </w:tabs>
      </w:pPr>
      <w:bookmarkStart w:id="0" w:name="_GoBack"/>
      <w:bookmarkEnd w:id="0"/>
    </w:p>
    <w:sectPr w:rsidR="00DF576A" w:rsidRPr="00DF576A" w:rsidSect="00B41395">
      <w:headerReference w:type="default" r:id="rId19"/>
      <w:footerReference w:type="default" r:id="rId20"/>
      <w:pgSz w:w="12240" w:h="15840"/>
      <w:pgMar w:top="1418" w:right="1701" w:bottom="1418" w:left="1701" w:header="70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8CB5F3" w14:textId="77777777" w:rsidR="00F2162E" w:rsidRDefault="00F2162E" w:rsidP="00F77633">
      <w:pPr>
        <w:spacing w:after="0" w:line="240" w:lineRule="auto"/>
      </w:pPr>
      <w:r>
        <w:separator/>
      </w:r>
    </w:p>
  </w:endnote>
  <w:endnote w:type="continuationSeparator" w:id="0">
    <w:p w14:paraId="2FFE29F6" w14:textId="77777777" w:rsidR="00F2162E" w:rsidRDefault="00F2162E" w:rsidP="00F77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WenQuanYi Micro Hei">
    <w:altName w:val="ＭＳ 明朝"/>
    <w:charset w:val="80"/>
    <w:family w:val="auto"/>
    <w:pitch w:val="variable"/>
  </w:font>
  <w:font w:name="Edwardian Script ITC">
    <w:panose1 w:val="030303020407070D08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F67C60" w14:textId="77777777" w:rsidR="00F2162E" w:rsidRPr="00C774E2" w:rsidRDefault="00F2162E">
    <w:pPr>
      <w:pStyle w:val="Piedepgina"/>
      <w:rPr>
        <w:rFonts w:ascii="Edwardian Script ITC" w:hAnsi="Edwardian Script ITC"/>
        <w:color w:val="002042"/>
        <w:sz w:val="56"/>
      </w:rPr>
    </w:pPr>
    <w:r w:rsidRPr="00C774E2">
      <w:rPr>
        <w:rFonts w:ascii="Edwardian Script ITC" w:hAnsi="Edwardian Script ITC"/>
        <w:color w:val="002042"/>
        <w:sz w:val="56"/>
      </w:rPr>
      <w:t>“</w:t>
    </w:r>
    <w:r w:rsidRPr="00C774E2">
      <w:rPr>
        <w:rFonts w:ascii="Edwardian Script ITC" w:hAnsi="Edwardian Script ITC"/>
        <w:color w:val="002042"/>
        <w:sz w:val="56"/>
      </w:rPr>
      <w:t>La educa</w:t>
    </w:r>
    <w:r>
      <w:rPr>
        <w:rFonts w:ascii="Edwardian Script ITC" w:hAnsi="Edwardian Script ITC"/>
        <w:color w:val="002042"/>
        <w:sz w:val="56"/>
      </w:rPr>
      <w:t>c</w:t>
    </w:r>
    <w:r w:rsidRPr="00C774E2">
      <w:rPr>
        <w:rFonts w:ascii="Edwardian Script ITC" w:hAnsi="Edwardian Script ITC"/>
        <w:color w:val="002042"/>
        <w:sz w:val="56"/>
      </w:rPr>
      <w:t>ión es la primera necesidad de la República”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77014879"/>
      <w:docPartObj>
        <w:docPartGallery w:val="Page Numbers (Bottom of Page)"/>
        <w:docPartUnique/>
      </w:docPartObj>
    </w:sdtPr>
    <w:sdtEndPr>
      <w:rPr>
        <w:color w:val="004DA2"/>
        <w:sz w:val="28"/>
      </w:rPr>
    </w:sdtEndPr>
    <w:sdtContent>
      <w:p w14:paraId="1C8A4FE1" w14:textId="77777777" w:rsidR="00F2162E" w:rsidRPr="00484512" w:rsidRDefault="00F2162E" w:rsidP="00B41395">
        <w:pPr>
          <w:pStyle w:val="Piedepgina"/>
          <w:tabs>
            <w:tab w:val="clear" w:pos="8838"/>
            <w:tab w:val="right" w:pos="8364"/>
          </w:tabs>
          <w:jc w:val="right"/>
          <w:rPr>
            <w:color w:val="004DA2"/>
            <w:sz w:val="28"/>
          </w:rPr>
        </w:pPr>
        <w:r w:rsidRPr="000C53EC">
          <w:rPr>
            <w:noProof/>
            <w:lang w:val="es-ES" w:eastAsia="es-ES"/>
          </w:rPr>
          <mc:AlternateContent>
            <mc:Choice Requires="wps">
              <w:drawing>
                <wp:anchor distT="0" distB="0" distL="114300" distR="114300" simplePos="0" relativeHeight="251658239" behindDoc="0" locked="0" layoutInCell="1" allowOverlap="1" wp14:anchorId="23F30671" wp14:editId="3D4AF158">
                  <wp:simplePos x="0" y="0"/>
                  <wp:positionH relativeFrom="column">
                    <wp:posOffset>6292850</wp:posOffset>
                  </wp:positionH>
                  <wp:positionV relativeFrom="paragraph">
                    <wp:posOffset>-1757358</wp:posOffset>
                  </wp:positionV>
                  <wp:extent cx="408305" cy="1801495"/>
                  <wp:effectExtent l="0" t="0" r="0" b="8255"/>
                  <wp:wrapNone/>
                  <wp:docPr id="10" name="10 Rectángul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08305" cy="1801495"/>
                          </a:xfrm>
                          <a:prstGeom prst="rect">
                            <a:avLst/>
                          </a:prstGeom>
                          <a:solidFill>
                            <a:srgbClr val="FEF2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rect id="10 Rectángulo" o:spid="_x0000_s1026" style="position:absolute;margin-left:495.5pt;margin-top:-138.3pt;width:32.15pt;height:141.8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" fillcolor="#fef200" stroked="f" strokeweight="2pt"/>
              </w:pict>
            </mc:Fallback>
          </mc:AlternateContent>
        </w:r>
        <w:r>
          <w:rPr>
            <w:noProof/>
            <w:color w:val="004DA2"/>
            <w:sz w:val="28"/>
            <w:lang w:val="es-ES"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F19A411" wp14:editId="15B81DFC">
                  <wp:simplePos x="0" y="0"/>
                  <wp:positionH relativeFrom="column">
                    <wp:posOffset>-1080135</wp:posOffset>
                  </wp:positionH>
                  <wp:positionV relativeFrom="paragraph">
                    <wp:posOffset>-70163</wp:posOffset>
                  </wp:positionV>
                  <wp:extent cx="7778750" cy="0"/>
                  <wp:effectExtent l="0" t="0" r="12700" b="19050"/>
                  <wp:wrapNone/>
                  <wp:docPr id="6" name="6 Conector rec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778750" cy="0"/>
                          </a:xfrm>
                          <a:prstGeom prst="line">
                            <a:avLst/>
                          </a:prstGeom>
                          <a:ln w="12700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6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pt,-5.45pt" to="527.5pt,-5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" strokecolor="#4579b8 [3044]" strokeweight="1pt">
                  <v:stroke dashstyle="dash"/>
                </v:line>
              </w:pict>
            </mc:Fallback>
          </mc:AlternateContent>
        </w:r>
        <w:r w:rsidRPr="00484512">
          <w:rPr>
            <w:color w:val="004DA2"/>
            <w:sz w:val="28"/>
          </w:rPr>
          <w:fldChar w:fldCharType="begin"/>
        </w:r>
        <w:r w:rsidRPr="00484512">
          <w:rPr>
            <w:color w:val="004DA2"/>
            <w:sz w:val="28"/>
          </w:rPr>
          <w:instrText>PAGE   \* MERGEFORMAT</w:instrText>
        </w:r>
        <w:r w:rsidRPr="00484512">
          <w:rPr>
            <w:color w:val="004DA2"/>
            <w:sz w:val="28"/>
          </w:rPr>
          <w:fldChar w:fldCharType="separate"/>
        </w:r>
        <w:r w:rsidR="00DF576A" w:rsidRPr="00DF576A">
          <w:rPr>
            <w:noProof/>
            <w:color w:val="004DA2"/>
            <w:sz w:val="28"/>
            <w:lang w:val="es-ES"/>
          </w:rPr>
          <w:t>9</w:t>
        </w:r>
        <w:r w:rsidRPr="00484512">
          <w:rPr>
            <w:color w:val="004DA2"/>
            <w:sz w:val="28"/>
          </w:rPr>
          <w:fldChar w:fldCharType="end"/>
        </w:r>
      </w:p>
    </w:sdtContent>
  </w:sdt>
  <w:p w14:paraId="0127293C" w14:textId="77777777" w:rsidR="00F2162E" w:rsidRPr="00484512" w:rsidRDefault="00F2162E" w:rsidP="00484512">
    <w:pPr>
      <w:pStyle w:val="Piedepgina"/>
      <w:tabs>
        <w:tab w:val="left" w:pos="4191"/>
      </w:tabs>
      <w:rPr>
        <w:color w:val="004DA2"/>
        <w:sz w:val="28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EE7F47" w14:textId="77777777" w:rsidR="00F2162E" w:rsidRDefault="00F2162E" w:rsidP="00F77633">
      <w:pPr>
        <w:spacing w:after="0" w:line="240" w:lineRule="auto"/>
      </w:pPr>
      <w:r>
        <w:separator/>
      </w:r>
    </w:p>
  </w:footnote>
  <w:footnote w:type="continuationSeparator" w:id="0">
    <w:p w14:paraId="6755312B" w14:textId="77777777" w:rsidR="00F2162E" w:rsidRDefault="00F2162E" w:rsidP="00F776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F41B8C" w14:textId="77777777" w:rsidR="00F2162E" w:rsidRDefault="00F2162E" w:rsidP="000C53EC">
    <w:pPr>
      <w:pStyle w:val="Encabezado"/>
      <w:tabs>
        <w:tab w:val="clear" w:pos="4419"/>
        <w:tab w:val="clear" w:pos="8838"/>
        <w:tab w:val="left" w:pos="-1276"/>
        <w:tab w:val="left" w:pos="8081"/>
      </w:tabs>
    </w:pPr>
    <w:r w:rsidRPr="000C53EC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B2E3F2" wp14:editId="28DF920F">
              <wp:simplePos x="0" y="0"/>
              <wp:positionH relativeFrom="column">
                <wp:posOffset>6294755</wp:posOffset>
              </wp:positionH>
              <wp:positionV relativeFrom="paragraph">
                <wp:posOffset>-550743</wp:posOffset>
              </wp:positionV>
              <wp:extent cx="408305" cy="1801495"/>
              <wp:effectExtent l="0" t="0" r="0" b="8255"/>
              <wp:wrapNone/>
              <wp:docPr id="9" name="9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8305" cy="1801495"/>
                      </a:xfrm>
                      <a:prstGeom prst="rect">
                        <a:avLst/>
                      </a:prstGeom>
                      <a:solidFill>
                        <a:srgbClr val="00204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9 Rectángulo" o:spid="_x0000_s1026" style="position:absolute;margin-left:495.65pt;margin-top:-43.3pt;width:32.15pt;height:141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" fillcolor="#002042" stroked="f" strokeweight="2pt"/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4113A20"/>
    <w:multiLevelType w:val="hybridMultilevel"/>
    <w:tmpl w:val="F08263B8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D2E4332"/>
    <w:multiLevelType w:val="hybridMultilevel"/>
    <w:tmpl w:val="2BA8481A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>
    <w:nsid w:val="21D940F0"/>
    <w:multiLevelType w:val="hybridMultilevel"/>
    <w:tmpl w:val="F79CD2B8"/>
    <w:lvl w:ilvl="0" w:tplc="480A000F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</w:rPr>
    </w:lvl>
    <w:lvl w:ilvl="1" w:tplc="480A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5">
    <w:nsid w:val="2C0A28F3"/>
    <w:multiLevelType w:val="hybridMultilevel"/>
    <w:tmpl w:val="786A1078"/>
    <w:lvl w:ilvl="0" w:tplc="4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2E076D7B"/>
    <w:multiLevelType w:val="hybridMultilevel"/>
    <w:tmpl w:val="E34A454A"/>
    <w:lvl w:ilvl="0" w:tplc="ACEC4A6A">
      <w:start w:val="1"/>
      <w:numFmt w:val="lowerLetter"/>
      <w:lvlText w:val="%1)"/>
      <w:lvlJc w:val="left"/>
      <w:pPr>
        <w:ind w:left="644" w:hanging="360"/>
      </w:pPr>
      <w:rPr>
        <w:rFonts w:hint="default"/>
        <w:sz w:val="22"/>
      </w:rPr>
    </w:lvl>
    <w:lvl w:ilvl="1" w:tplc="48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>
    <w:nsid w:val="3BDA6720"/>
    <w:multiLevelType w:val="hybridMultilevel"/>
    <w:tmpl w:val="1FF07FB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8">
    <w:nsid w:val="43E1416C"/>
    <w:multiLevelType w:val="hybridMultilevel"/>
    <w:tmpl w:val="16AAE50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2"/>
      </w:rPr>
    </w:lvl>
    <w:lvl w:ilvl="1" w:tplc="480A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9">
    <w:nsid w:val="442F1065"/>
    <w:multiLevelType w:val="hybridMultilevel"/>
    <w:tmpl w:val="4698C2C8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2"/>
      </w:rPr>
    </w:lvl>
    <w:lvl w:ilvl="1" w:tplc="48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0">
    <w:nsid w:val="46863E98"/>
    <w:multiLevelType w:val="hybridMultilevel"/>
    <w:tmpl w:val="3B06BE96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2D3190"/>
    <w:multiLevelType w:val="hybridMultilevel"/>
    <w:tmpl w:val="4EF69E1A"/>
    <w:lvl w:ilvl="0" w:tplc="48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>
    <w:nsid w:val="51D40AC1"/>
    <w:multiLevelType w:val="hybridMultilevel"/>
    <w:tmpl w:val="A454DB5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875A53"/>
    <w:multiLevelType w:val="hybridMultilevel"/>
    <w:tmpl w:val="EFE24380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2"/>
      </w:rPr>
    </w:lvl>
    <w:lvl w:ilvl="1" w:tplc="48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3"/>
  </w:num>
  <w:num w:numId="5">
    <w:abstractNumId w:val="7"/>
  </w:num>
  <w:num w:numId="6">
    <w:abstractNumId w:val="5"/>
  </w:num>
  <w:num w:numId="7">
    <w:abstractNumId w:val="8"/>
  </w:num>
  <w:num w:numId="8">
    <w:abstractNumId w:val="11"/>
  </w:num>
  <w:num w:numId="9">
    <w:abstractNumId w:val="9"/>
  </w:num>
  <w:num w:numId="10">
    <w:abstractNumId w:val="4"/>
  </w:num>
  <w:num w:numId="11">
    <w:abstractNumId w:val="13"/>
  </w:num>
  <w:num w:numId="12">
    <w:abstractNumId w:val="0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attachedTemplate r:id="rId1"/>
  <w:documentProtection w:edit="readOnly" w:formatting="1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9C2"/>
    <w:rsid w:val="00091D7F"/>
    <w:rsid w:val="000C53EC"/>
    <w:rsid w:val="000D149C"/>
    <w:rsid w:val="000E4FEE"/>
    <w:rsid w:val="00124721"/>
    <w:rsid w:val="001C1D34"/>
    <w:rsid w:val="00214086"/>
    <w:rsid w:val="0025689E"/>
    <w:rsid w:val="002E5CF7"/>
    <w:rsid w:val="00332206"/>
    <w:rsid w:val="00345BE3"/>
    <w:rsid w:val="00367FDA"/>
    <w:rsid w:val="00370AB1"/>
    <w:rsid w:val="00385471"/>
    <w:rsid w:val="00464AD4"/>
    <w:rsid w:val="00484512"/>
    <w:rsid w:val="00536630"/>
    <w:rsid w:val="00555F5A"/>
    <w:rsid w:val="00577BF0"/>
    <w:rsid w:val="00592635"/>
    <w:rsid w:val="0060590D"/>
    <w:rsid w:val="006B2219"/>
    <w:rsid w:val="006D49C2"/>
    <w:rsid w:val="007E13D7"/>
    <w:rsid w:val="00833C70"/>
    <w:rsid w:val="00935A12"/>
    <w:rsid w:val="009570D3"/>
    <w:rsid w:val="00960937"/>
    <w:rsid w:val="00960D92"/>
    <w:rsid w:val="009672F2"/>
    <w:rsid w:val="009A3675"/>
    <w:rsid w:val="009A422E"/>
    <w:rsid w:val="009E0438"/>
    <w:rsid w:val="00A13CB9"/>
    <w:rsid w:val="00A15FC4"/>
    <w:rsid w:val="00A415B8"/>
    <w:rsid w:val="00A62D48"/>
    <w:rsid w:val="00B10D0A"/>
    <w:rsid w:val="00B21504"/>
    <w:rsid w:val="00B41395"/>
    <w:rsid w:val="00BC3DB2"/>
    <w:rsid w:val="00BC53BC"/>
    <w:rsid w:val="00BD7096"/>
    <w:rsid w:val="00C67577"/>
    <w:rsid w:val="00C774E2"/>
    <w:rsid w:val="00CE5FDC"/>
    <w:rsid w:val="00D323FC"/>
    <w:rsid w:val="00D676B6"/>
    <w:rsid w:val="00DC5127"/>
    <w:rsid w:val="00DC5F38"/>
    <w:rsid w:val="00DD4C88"/>
    <w:rsid w:val="00DE5948"/>
    <w:rsid w:val="00DF576A"/>
    <w:rsid w:val="00E971BF"/>
    <w:rsid w:val="00EE7277"/>
    <w:rsid w:val="00F2162E"/>
    <w:rsid w:val="00F33D97"/>
    <w:rsid w:val="00F62E0C"/>
    <w:rsid w:val="00F7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9503F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04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5F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4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AD4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A15FC4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A15F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F776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633"/>
  </w:style>
  <w:style w:type="paragraph" w:styleId="Piedepgina">
    <w:name w:val="footer"/>
    <w:basedOn w:val="Normal"/>
    <w:link w:val="PiedepginaCar"/>
    <w:uiPriority w:val="99"/>
    <w:unhideWhenUsed/>
    <w:rsid w:val="00F776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633"/>
  </w:style>
  <w:style w:type="character" w:customStyle="1" w:styleId="Ttulo1Car">
    <w:name w:val="Título 1 Car"/>
    <w:basedOn w:val="Fuentedeprrafopredeter"/>
    <w:link w:val="Ttulo1"/>
    <w:uiPriority w:val="9"/>
    <w:rsid w:val="009E04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DE5948"/>
    <w:pPr>
      <w:ind w:left="720"/>
      <w:contextualSpacing/>
    </w:pPr>
  </w:style>
  <w:style w:type="paragraph" w:customStyle="1" w:styleId="NoSpacing">
    <w:name w:val="No Spacing"/>
    <w:rsid w:val="00367FDA"/>
    <w:pPr>
      <w:suppressAutoHyphens/>
      <w:spacing w:after="0" w:line="100" w:lineRule="atLeast"/>
    </w:pPr>
    <w:rPr>
      <w:rFonts w:ascii="Calibri" w:eastAsia="WenQuanYi Micro Hei" w:hAnsi="Calibri" w:cs="Calibri"/>
      <w:kern w:val="1"/>
      <w:lang w:val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04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5F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4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AD4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A15FC4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A15F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F776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633"/>
  </w:style>
  <w:style w:type="paragraph" w:styleId="Piedepgina">
    <w:name w:val="footer"/>
    <w:basedOn w:val="Normal"/>
    <w:link w:val="PiedepginaCar"/>
    <w:uiPriority w:val="99"/>
    <w:unhideWhenUsed/>
    <w:rsid w:val="00F776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633"/>
  </w:style>
  <w:style w:type="character" w:customStyle="1" w:styleId="Ttulo1Car">
    <w:name w:val="Título 1 Car"/>
    <w:basedOn w:val="Fuentedeprrafopredeter"/>
    <w:link w:val="Ttulo1"/>
    <w:uiPriority w:val="9"/>
    <w:rsid w:val="009E04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DE5948"/>
    <w:pPr>
      <w:ind w:left="720"/>
      <w:contextualSpacing/>
    </w:pPr>
  </w:style>
  <w:style w:type="paragraph" w:customStyle="1" w:styleId="NoSpacing">
    <w:name w:val="No Spacing"/>
    <w:rsid w:val="00367FDA"/>
    <w:pPr>
      <w:suppressAutoHyphens/>
      <w:spacing w:after="0" w:line="100" w:lineRule="atLeast"/>
    </w:pPr>
    <w:rPr>
      <w:rFonts w:ascii="Calibri" w:eastAsia="WenQuanYi Micro Hei" w:hAnsi="Calibri" w:cs="Calibri"/>
      <w:kern w:val="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glossaryDocument" Target="glossary/document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footer" Target="footer1.xm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franciscobarahono:Downloads:Plantilla%20Portada%20IS%20UNAH%20201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CB452A6C62DB24E94D6A5B23C6B74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1A0F9-18A6-1140-8DE5-B063EF8F53C4}"/>
      </w:docPartPr>
      <w:docPartBody>
        <w:p w:rsidR="001B15E8" w:rsidRDefault="001B15E8">
          <w:pPr>
            <w:pStyle w:val="ACB452A6C62DB24E94D6A5B23C6B743C"/>
          </w:pPr>
          <w:r w:rsidRPr="00C1743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D6BD62703FE084AB1A049F5E0303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14FD64-8DF4-8646-ACF0-85E0086ABD49}"/>
      </w:docPartPr>
      <w:docPartBody>
        <w:p w:rsidR="001B15E8" w:rsidRDefault="001B15E8">
          <w:pPr>
            <w:pStyle w:val="DD6BD62703FE084AB1A049F5E0303E2A"/>
          </w:pPr>
          <w:r w:rsidRPr="00A15FC4">
            <w:rPr>
              <w:color w:val="002042"/>
              <w:sz w:val="72"/>
            </w:rPr>
            <w:t>[Título del trabajo]</w:t>
          </w:r>
        </w:p>
      </w:docPartBody>
    </w:docPart>
    <w:docPart>
      <w:docPartPr>
        <w:name w:val="9D383C0B02D3C54C9A93B04E3F246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7EA8D-4F43-3240-A3D3-D070A0E75211}"/>
      </w:docPartPr>
      <w:docPartBody>
        <w:p w:rsidR="001B15E8" w:rsidRDefault="001B15E8">
          <w:pPr>
            <w:pStyle w:val="9D383C0B02D3C54C9A93B04E3F246AE5"/>
          </w:pPr>
          <w:r w:rsidRPr="00C1743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F2DA4E2B3F0E940A7E05165662B9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211A7-07A3-FB4F-B335-CAAED3182CB8}"/>
      </w:docPartPr>
      <w:docPartBody>
        <w:p w:rsidR="001B15E8" w:rsidRDefault="001B15E8" w:rsidP="001B15E8">
          <w:pPr>
            <w:pStyle w:val="0F2DA4E2B3F0E940A7E05165662B9F5C"/>
          </w:pPr>
          <w:r w:rsidRPr="00C1743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5D5CBC526D0624A8E9DC1B8C597A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0E481-6A01-BD4D-B787-19B91F0BF88F}"/>
      </w:docPartPr>
      <w:docPartBody>
        <w:p w:rsidR="001B15E8" w:rsidRDefault="001B15E8" w:rsidP="001B15E8">
          <w:pPr>
            <w:pStyle w:val="05D5CBC526D0624A8E9DC1B8C597A2DE"/>
          </w:pPr>
          <w:r w:rsidRPr="00C1743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409742C58ACF84DA3D99E7420696A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A7A3CC-7F51-D14B-8246-A5CD2F89F5D7}"/>
      </w:docPartPr>
      <w:docPartBody>
        <w:p w:rsidR="001B15E8" w:rsidRDefault="001B15E8" w:rsidP="001B15E8">
          <w:pPr>
            <w:pStyle w:val="6409742C58ACF84DA3D99E7420696AF8"/>
          </w:pPr>
          <w:r w:rsidRPr="00A15FC4">
            <w:rPr>
              <w:color w:val="002042"/>
              <w:sz w:val="72"/>
            </w:rPr>
            <w:t>[Título del trabajo]</w:t>
          </w:r>
        </w:p>
      </w:docPartBody>
    </w:docPart>
    <w:docPart>
      <w:docPartPr>
        <w:name w:val="BF3A66091230D043AB3C7A78079BF0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C8A1E3-814E-B743-8DED-7F91982EEEDE}"/>
      </w:docPartPr>
      <w:docPartBody>
        <w:p w:rsidR="00000000" w:rsidRDefault="001B15E8" w:rsidP="001B15E8">
          <w:pPr>
            <w:pStyle w:val="BF3A66091230D043AB3C7A78079BF00F"/>
          </w:pPr>
          <w:r w:rsidRPr="00A15FC4">
            <w:rPr>
              <w:color w:val="002042"/>
              <w:sz w:val="72"/>
            </w:rPr>
            <w:t>[Título del trabajo]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WenQuanYi Micro Hei">
    <w:altName w:val="ＭＳ 明朝"/>
    <w:charset w:val="80"/>
    <w:family w:val="auto"/>
    <w:pitch w:val="variable"/>
  </w:font>
  <w:font w:name="Edwardian Script ITC">
    <w:panose1 w:val="030303020407070D08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5E8"/>
    <w:rsid w:val="001B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B15E8"/>
    <w:rPr>
      <w:color w:val="808080"/>
    </w:rPr>
  </w:style>
  <w:style w:type="paragraph" w:customStyle="1" w:styleId="ACB452A6C62DB24E94D6A5B23C6B743C">
    <w:name w:val="ACB452A6C62DB24E94D6A5B23C6B743C"/>
  </w:style>
  <w:style w:type="paragraph" w:customStyle="1" w:styleId="DD6BD62703FE084AB1A049F5E0303E2A">
    <w:name w:val="DD6BD62703FE084AB1A049F5E0303E2A"/>
  </w:style>
  <w:style w:type="paragraph" w:customStyle="1" w:styleId="9D383C0B02D3C54C9A93B04E3F246AE5">
    <w:name w:val="9D383C0B02D3C54C9A93B04E3F246AE5"/>
  </w:style>
  <w:style w:type="paragraph" w:customStyle="1" w:styleId="0F2DA4E2B3F0E940A7E05165662B9F5C">
    <w:name w:val="0F2DA4E2B3F0E940A7E05165662B9F5C"/>
    <w:rsid w:val="001B15E8"/>
  </w:style>
  <w:style w:type="paragraph" w:customStyle="1" w:styleId="05D5CBC526D0624A8E9DC1B8C597A2DE">
    <w:name w:val="05D5CBC526D0624A8E9DC1B8C597A2DE"/>
    <w:rsid w:val="001B15E8"/>
  </w:style>
  <w:style w:type="paragraph" w:customStyle="1" w:styleId="6409742C58ACF84DA3D99E7420696AF8">
    <w:name w:val="6409742C58ACF84DA3D99E7420696AF8"/>
    <w:rsid w:val="001B15E8"/>
  </w:style>
  <w:style w:type="paragraph" w:customStyle="1" w:styleId="BF3A66091230D043AB3C7A78079BF00F">
    <w:name w:val="BF3A66091230D043AB3C7A78079BF00F"/>
    <w:rsid w:val="001B15E8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B15E8"/>
    <w:rPr>
      <w:color w:val="808080"/>
    </w:rPr>
  </w:style>
  <w:style w:type="paragraph" w:customStyle="1" w:styleId="ACB452A6C62DB24E94D6A5B23C6B743C">
    <w:name w:val="ACB452A6C62DB24E94D6A5B23C6B743C"/>
  </w:style>
  <w:style w:type="paragraph" w:customStyle="1" w:styleId="DD6BD62703FE084AB1A049F5E0303E2A">
    <w:name w:val="DD6BD62703FE084AB1A049F5E0303E2A"/>
  </w:style>
  <w:style w:type="paragraph" w:customStyle="1" w:styleId="9D383C0B02D3C54C9A93B04E3F246AE5">
    <w:name w:val="9D383C0B02D3C54C9A93B04E3F246AE5"/>
  </w:style>
  <w:style w:type="paragraph" w:customStyle="1" w:styleId="0F2DA4E2B3F0E940A7E05165662B9F5C">
    <w:name w:val="0F2DA4E2B3F0E940A7E05165662B9F5C"/>
    <w:rsid w:val="001B15E8"/>
  </w:style>
  <w:style w:type="paragraph" w:customStyle="1" w:styleId="05D5CBC526D0624A8E9DC1B8C597A2DE">
    <w:name w:val="05D5CBC526D0624A8E9DC1B8C597A2DE"/>
    <w:rsid w:val="001B15E8"/>
  </w:style>
  <w:style w:type="paragraph" w:customStyle="1" w:styleId="6409742C58ACF84DA3D99E7420696AF8">
    <w:name w:val="6409742C58ACF84DA3D99E7420696AF8"/>
    <w:rsid w:val="001B15E8"/>
  </w:style>
  <w:style w:type="paragraph" w:customStyle="1" w:styleId="BF3A66091230D043AB3C7A78079BF00F">
    <w:name w:val="BF3A66091230D043AB3C7A78079BF00F"/>
    <w:rsid w:val="001B15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CE061-4B0E-4844-B3E1-558B68D6B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Portada IS UNAH 2014.dotx</Template>
  <TotalTime>43</TotalTime>
  <Pages>10</Pages>
  <Words>375</Words>
  <Characters>3870</Characters>
  <Application>Microsoft Macintosh Word</Application>
  <DocSecurity>0</DocSecurity>
  <Lines>193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4184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 Paz</dc:creator>
  <cp:keywords/>
  <dc:description/>
  <cp:lastModifiedBy>Claudio  Paz</cp:lastModifiedBy>
  <cp:revision>2</cp:revision>
  <dcterms:created xsi:type="dcterms:W3CDTF">2015-07-02T05:57:00Z</dcterms:created>
  <dcterms:modified xsi:type="dcterms:W3CDTF">2015-07-02T07:04:00Z</dcterms:modified>
  <cp:category/>
</cp:coreProperties>
</file>